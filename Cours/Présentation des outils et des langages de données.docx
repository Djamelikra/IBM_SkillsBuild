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F718" w14:textId="5016F5FD" w:rsidR="00C57226" w:rsidRPr="001F7940" w:rsidRDefault="001F7940" w:rsidP="00C57226">
      <w:pPr>
        <w:rPr>
          <w:sz w:val="16"/>
          <w:szCs w:val="16"/>
        </w:rPr>
      </w:pPr>
      <w:r w:rsidRPr="001F7940">
        <w:rPr>
          <w:rFonts w:asciiTheme="majorHAnsi" w:eastAsiaTheme="majorEastAsia" w:hAnsiTheme="majorHAnsi" w:cstheme="majorBidi"/>
          <w:spacing w:val="-10"/>
          <w:kern w:val="28"/>
          <w:sz w:val="44"/>
          <w:szCs w:val="44"/>
        </w:rPr>
        <w:t>Présentation des outils et des langages de données</w:t>
      </w:r>
    </w:p>
    <w:p w14:paraId="58711D26" w14:textId="77777777" w:rsidR="00AF22C6" w:rsidRPr="001F7940" w:rsidRDefault="00AF22C6" w:rsidP="00AF22C6">
      <w:pPr>
        <w:pStyle w:val="Sous-titre"/>
        <w:rPr>
          <w:sz w:val="32"/>
          <w:szCs w:val="32"/>
        </w:rPr>
      </w:pPr>
      <w:r w:rsidRPr="001F7940">
        <w:rPr>
          <w:sz w:val="32"/>
          <w:szCs w:val="32"/>
        </w:rPr>
        <w:t xml:space="preserve">Sommaire </w:t>
      </w:r>
    </w:p>
    <w:p w14:paraId="7A9C0825" w14:textId="7446EB72" w:rsidR="00C72306" w:rsidRDefault="00AF22C6">
      <w:pPr>
        <w:pStyle w:val="TM1"/>
        <w:tabs>
          <w:tab w:val="right" w:leader="dot" w:pos="9062"/>
        </w:tabs>
        <w:rPr>
          <w:rFonts w:eastAsiaTheme="minorEastAsia"/>
          <w:noProof/>
          <w:sz w:val="24"/>
          <w:szCs w:val="24"/>
          <w:lang w:eastAsia="fr-FR"/>
        </w:rPr>
      </w:pPr>
      <w:r>
        <w:rPr>
          <w:lang w:val="en-US"/>
        </w:rPr>
        <w:fldChar w:fldCharType="begin"/>
      </w:r>
      <w:r>
        <w:rPr>
          <w:lang w:val="en-US"/>
        </w:rPr>
        <w:instrText xml:space="preserve"> TOC \o "1-3" \h \z \u </w:instrText>
      </w:r>
      <w:r>
        <w:rPr>
          <w:lang w:val="en-US"/>
        </w:rPr>
        <w:fldChar w:fldCharType="separate"/>
      </w:r>
      <w:hyperlink w:anchor="_Toc236249017" w:history="1">
        <w:r w:rsidR="00C72306" w:rsidRPr="00902352">
          <w:rPr>
            <w:rStyle w:val="Lienhypertexte"/>
            <w:noProof/>
          </w:rPr>
          <w:t>Aperçu</w:t>
        </w:r>
        <w:r w:rsidR="00C72306">
          <w:rPr>
            <w:noProof/>
            <w:webHidden/>
          </w:rPr>
          <w:tab/>
        </w:r>
        <w:r w:rsidR="00C72306">
          <w:rPr>
            <w:noProof/>
            <w:webHidden/>
          </w:rPr>
          <w:fldChar w:fldCharType="begin"/>
        </w:r>
        <w:r w:rsidR="00C72306">
          <w:rPr>
            <w:noProof/>
            <w:webHidden/>
          </w:rPr>
          <w:instrText xml:space="preserve"> PAGEREF _Toc236249017 \h </w:instrText>
        </w:r>
        <w:r w:rsidR="00C72306">
          <w:rPr>
            <w:noProof/>
            <w:webHidden/>
          </w:rPr>
        </w:r>
        <w:r w:rsidR="00C72306">
          <w:rPr>
            <w:noProof/>
            <w:webHidden/>
          </w:rPr>
          <w:fldChar w:fldCharType="separate"/>
        </w:r>
        <w:r w:rsidR="00C72306">
          <w:rPr>
            <w:noProof/>
            <w:webHidden/>
          </w:rPr>
          <w:t>2</w:t>
        </w:r>
        <w:r w:rsidR="00C72306">
          <w:rPr>
            <w:noProof/>
            <w:webHidden/>
          </w:rPr>
          <w:fldChar w:fldCharType="end"/>
        </w:r>
      </w:hyperlink>
    </w:p>
    <w:p w14:paraId="4EF16E06" w14:textId="6818A63F" w:rsidR="00C72306" w:rsidRDefault="00C72306">
      <w:pPr>
        <w:pStyle w:val="TM1"/>
        <w:tabs>
          <w:tab w:val="right" w:leader="dot" w:pos="9062"/>
        </w:tabs>
        <w:rPr>
          <w:rFonts w:eastAsiaTheme="minorEastAsia"/>
          <w:noProof/>
          <w:sz w:val="24"/>
          <w:szCs w:val="24"/>
          <w:lang w:eastAsia="fr-FR"/>
        </w:rPr>
      </w:pPr>
      <w:hyperlink w:anchor="_Toc236249018" w:history="1">
        <w:r w:rsidRPr="00902352">
          <w:rPr>
            <w:rStyle w:val="Lienhypertexte"/>
            <w:noProof/>
          </w:rPr>
          <w:t>******************</w:t>
        </w:r>
        <w:r>
          <w:rPr>
            <w:noProof/>
            <w:webHidden/>
          </w:rPr>
          <w:tab/>
        </w:r>
        <w:r>
          <w:rPr>
            <w:noProof/>
            <w:webHidden/>
          </w:rPr>
          <w:fldChar w:fldCharType="begin"/>
        </w:r>
        <w:r>
          <w:rPr>
            <w:noProof/>
            <w:webHidden/>
          </w:rPr>
          <w:instrText xml:space="preserve"> PAGEREF _Toc236249018 \h </w:instrText>
        </w:r>
        <w:r>
          <w:rPr>
            <w:noProof/>
            <w:webHidden/>
          </w:rPr>
        </w:r>
        <w:r>
          <w:rPr>
            <w:noProof/>
            <w:webHidden/>
          </w:rPr>
          <w:fldChar w:fldCharType="separate"/>
        </w:r>
        <w:r>
          <w:rPr>
            <w:noProof/>
            <w:webHidden/>
          </w:rPr>
          <w:t>4</w:t>
        </w:r>
        <w:r>
          <w:rPr>
            <w:noProof/>
            <w:webHidden/>
          </w:rPr>
          <w:fldChar w:fldCharType="end"/>
        </w:r>
      </w:hyperlink>
    </w:p>
    <w:p w14:paraId="1F16BC51" w14:textId="0D72D7B7" w:rsidR="00C72306" w:rsidRDefault="00C72306">
      <w:pPr>
        <w:pStyle w:val="TM1"/>
        <w:tabs>
          <w:tab w:val="right" w:leader="dot" w:pos="9062"/>
        </w:tabs>
        <w:rPr>
          <w:rFonts w:eastAsiaTheme="minorEastAsia"/>
          <w:noProof/>
          <w:sz w:val="24"/>
          <w:szCs w:val="24"/>
          <w:lang w:eastAsia="fr-FR"/>
        </w:rPr>
      </w:pPr>
      <w:hyperlink w:anchor="_Toc236249019" w:history="1">
        <w:r w:rsidRPr="00902352">
          <w:rPr>
            <w:rStyle w:val="Lienhypertexte"/>
            <w:noProof/>
          </w:rPr>
          <w:t>PRÉSENTATION DU COURS</w:t>
        </w:r>
        <w:r>
          <w:rPr>
            <w:noProof/>
            <w:webHidden/>
          </w:rPr>
          <w:tab/>
        </w:r>
        <w:r>
          <w:rPr>
            <w:noProof/>
            <w:webHidden/>
          </w:rPr>
          <w:fldChar w:fldCharType="begin"/>
        </w:r>
        <w:r>
          <w:rPr>
            <w:noProof/>
            <w:webHidden/>
          </w:rPr>
          <w:instrText xml:space="preserve"> PAGEREF _Toc236249019 \h </w:instrText>
        </w:r>
        <w:r>
          <w:rPr>
            <w:noProof/>
            <w:webHidden/>
          </w:rPr>
        </w:r>
        <w:r>
          <w:rPr>
            <w:noProof/>
            <w:webHidden/>
          </w:rPr>
          <w:fldChar w:fldCharType="separate"/>
        </w:r>
        <w:r>
          <w:rPr>
            <w:noProof/>
            <w:webHidden/>
          </w:rPr>
          <w:t>4</w:t>
        </w:r>
        <w:r>
          <w:rPr>
            <w:noProof/>
            <w:webHidden/>
          </w:rPr>
          <w:fldChar w:fldCharType="end"/>
        </w:r>
      </w:hyperlink>
    </w:p>
    <w:p w14:paraId="464324A0" w14:textId="2D6184E5" w:rsidR="00C72306" w:rsidRDefault="00C72306">
      <w:pPr>
        <w:pStyle w:val="TM2"/>
        <w:tabs>
          <w:tab w:val="right" w:leader="dot" w:pos="9062"/>
        </w:tabs>
        <w:rPr>
          <w:rFonts w:eastAsiaTheme="minorEastAsia"/>
          <w:noProof/>
          <w:sz w:val="24"/>
          <w:szCs w:val="24"/>
          <w:lang w:eastAsia="fr-FR"/>
        </w:rPr>
      </w:pPr>
      <w:hyperlink w:anchor="_Toc236249020" w:history="1">
        <w:r w:rsidRPr="00902352">
          <w:rPr>
            <w:rStyle w:val="Lienhypertexte"/>
            <w:noProof/>
          </w:rPr>
          <w:t>À propos de ce cours</w:t>
        </w:r>
        <w:r>
          <w:rPr>
            <w:noProof/>
            <w:webHidden/>
          </w:rPr>
          <w:tab/>
        </w:r>
        <w:r>
          <w:rPr>
            <w:noProof/>
            <w:webHidden/>
          </w:rPr>
          <w:fldChar w:fldCharType="begin"/>
        </w:r>
        <w:r>
          <w:rPr>
            <w:noProof/>
            <w:webHidden/>
          </w:rPr>
          <w:instrText xml:space="preserve"> PAGEREF _Toc236249020 \h </w:instrText>
        </w:r>
        <w:r>
          <w:rPr>
            <w:noProof/>
            <w:webHidden/>
          </w:rPr>
        </w:r>
        <w:r>
          <w:rPr>
            <w:noProof/>
            <w:webHidden/>
          </w:rPr>
          <w:fldChar w:fldCharType="separate"/>
        </w:r>
        <w:r>
          <w:rPr>
            <w:noProof/>
            <w:webHidden/>
          </w:rPr>
          <w:t>4</w:t>
        </w:r>
        <w:r>
          <w:rPr>
            <w:noProof/>
            <w:webHidden/>
          </w:rPr>
          <w:fldChar w:fldCharType="end"/>
        </w:r>
      </w:hyperlink>
    </w:p>
    <w:p w14:paraId="18E0E69E" w14:textId="14920A5F" w:rsidR="00C72306" w:rsidRDefault="00C72306">
      <w:pPr>
        <w:pStyle w:val="TM3"/>
        <w:tabs>
          <w:tab w:val="right" w:leader="dot" w:pos="9062"/>
        </w:tabs>
        <w:rPr>
          <w:rFonts w:eastAsiaTheme="minorEastAsia"/>
          <w:noProof/>
          <w:sz w:val="24"/>
          <w:szCs w:val="24"/>
          <w:lang w:eastAsia="fr-FR"/>
        </w:rPr>
      </w:pPr>
      <w:hyperlink w:anchor="_Toc236249021" w:history="1">
        <w:r w:rsidRPr="00902352">
          <w:rPr>
            <w:rStyle w:val="Lienhypertexte"/>
            <w:noProof/>
          </w:rPr>
          <w:t>Obtenez une accréditation !</w:t>
        </w:r>
        <w:r>
          <w:rPr>
            <w:noProof/>
            <w:webHidden/>
          </w:rPr>
          <w:tab/>
        </w:r>
        <w:r>
          <w:rPr>
            <w:noProof/>
            <w:webHidden/>
          </w:rPr>
          <w:fldChar w:fldCharType="begin"/>
        </w:r>
        <w:r>
          <w:rPr>
            <w:noProof/>
            <w:webHidden/>
          </w:rPr>
          <w:instrText xml:space="preserve"> PAGEREF _Toc236249021 \h </w:instrText>
        </w:r>
        <w:r>
          <w:rPr>
            <w:noProof/>
            <w:webHidden/>
          </w:rPr>
        </w:r>
        <w:r>
          <w:rPr>
            <w:noProof/>
            <w:webHidden/>
          </w:rPr>
          <w:fldChar w:fldCharType="separate"/>
        </w:r>
        <w:r>
          <w:rPr>
            <w:noProof/>
            <w:webHidden/>
          </w:rPr>
          <w:t>6</w:t>
        </w:r>
        <w:r>
          <w:rPr>
            <w:noProof/>
            <w:webHidden/>
          </w:rPr>
          <w:fldChar w:fldCharType="end"/>
        </w:r>
      </w:hyperlink>
    </w:p>
    <w:p w14:paraId="06FC02BC" w14:textId="60D7D036" w:rsidR="00C72306" w:rsidRDefault="00C72306">
      <w:pPr>
        <w:pStyle w:val="TM1"/>
        <w:tabs>
          <w:tab w:val="right" w:leader="dot" w:pos="9062"/>
        </w:tabs>
        <w:rPr>
          <w:rFonts w:eastAsiaTheme="minorEastAsia"/>
          <w:noProof/>
          <w:sz w:val="24"/>
          <w:szCs w:val="24"/>
          <w:lang w:eastAsia="fr-FR"/>
        </w:rPr>
      </w:pPr>
      <w:hyperlink w:anchor="_Toc236249022" w:history="1">
        <w:r w:rsidRPr="00902352">
          <w:rPr>
            <w:rStyle w:val="Lienhypertexte"/>
            <w:noProof/>
          </w:rPr>
          <w:t>MODULE 1 : LA VALEUR DE L'OPEN SOURCE</w:t>
        </w:r>
        <w:r>
          <w:rPr>
            <w:noProof/>
            <w:webHidden/>
          </w:rPr>
          <w:tab/>
        </w:r>
        <w:r>
          <w:rPr>
            <w:noProof/>
            <w:webHidden/>
          </w:rPr>
          <w:fldChar w:fldCharType="begin"/>
        </w:r>
        <w:r>
          <w:rPr>
            <w:noProof/>
            <w:webHidden/>
          </w:rPr>
          <w:instrText xml:space="preserve"> PAGEREF _Toc236249022 \h </w:instrText>
        </w:r>
        <w:r>
          <w:rPr>
            <w:noProof/>
            <w:webHidden/>
          </w:rPr>
        </w:r>
        <w:r>
          <w:rPr>
            <w:noProof/>
            <w:webHidden/>
          </w:rPr>
          <w:fldChar w:fldCharType="separate"/>
        </w:r>
        <w:r>
          <w:rPr>
            <w:noProof/>
            <w:webHidden/>
          </w:rPr>
          <w:t>6</w:t>
        </w:r>
        <w:r>
          <w:rPr>
            <w:noProof/>
            <w:webHidden/>
          </w:rPr>
          <w:fldChar w:fldCharType="end"/>
        </w:r>
      </w:hyperlink>
    </w:p>
    <w:p w14:paraId="0D0196C7" w14:textId="1D624195" w:rsidR="00C72306" w:rsidRDefault="00C72306">
      <w:pPr>
        <w:pStyle w:val="TM2"/>
        <w:tabs>
          <w:tab w:val="right" w:leader="dot" w:pos="9062"/>
        </w:tabs>
        <w:rPr>
          <w:rFonts w:eastAsiaTheme="minorEastAsia"/>
          <w:noProof/>
          <w:sz w:val="24"/>
          <w:szCs w:val="24"/>
          <w:lang w:eastAsia="fr-FR"/>
        </w:rPr>
      </w:pPr>
      <w:hyperlink w:anchor="_Toc236249023" w:history="1">
        <w:r w:rsidRPr="00902352">
          <w:rPr>
            <w:rStyle w:val="Lienhypertexte"/>
            <w:noProof/>
          </w:rPr>
          <w:t>À propos de ce module</w:t>
        </w:r>
        <w:r>
          <w:rPr>
            <w:noProof/>
            <w:webHidden/>
          </w:rPr>
          <w:tab/>
        </w:r>
        <w:r>
          <w:rPr>
            <w:noProof/>
            <w:webHidden/>
          </w:rPr>
          <w:fldChar w:fldCharType="begin"/>
        </w:r>
        <w:r>
          <w:rPr>
            <w:noProof/>
            <w:webHidden/>
          </w:rPr>
          <w:instrText xml:space="preserve"> PAGEREF _Toc236249023 \h </w:instrText>
        </w:r>
        <w:r>
          <w:rPr>
            <w:noProof/>
            <w:webHidden/>
          </w:rPr>
        </w:r>
        <w:r>
          <w:rPr>
            <w:noProof/>
            <w:webHidden/>
          </w:rPr>
          <w:fldChar w:fldCharType="separate"/>
        </w:r>
        <w:r>
          <w:rPr>
            <w:noProof/>
            <w:webHidden/>
          </w:rPr>
          <w:t>6</w:t>
        </w:r>
        <w:r>
          <w:rPr>
            <w:noProof/>
            <w:webHidden/>
          </w:rPr>
          <w:fldChar w:fldCharType="end"/>
        </w:r>
      </w:hyperlink>
    </w:p>
    <w:p w14:paraId="110217C7" w14:textId="45517CBF" w:rsidR="00C72306" w:rsidRDefault="00C72306">
      <w:pPr>
        <w:pStyle w:val="TM3"/>
        <w:tabs>
          <w:tab w:val="right" w:leader="dot" w:pos="9062"/>
        </w:tabs>
        <w:rPr>
          <w:rFonts w:eastAsiaTheme="minorEastAsia"/>
          <w:noProof/>
          <w:sz w:val="24"/>
          <w:szCs w:val="24"/>
          <w:lang w:eastAsia="fr-FR"/>
        </w:rPr>
      </w:pPr>
      <w:hyperlink w:anchor="_Toc236249024" w:history="1">
        <w:r w:rsidRPr="00902352">
          <w:rPr>
            <w:rStyle w:val="Lienhypertexte"/>
            <w:noProof/>
          </w:rPr>
          <w:t>Introduction</w:t>
        </w:r>
        <w:r>
          <w:rPr>
            <w:noProof/>
            <w:webHidden/>
          </w:rPr>
          <w:tab/>
        </w:r>
        <w:r>
          <w:rPr>
            <w:noProof/>
            <w:webHidden/>
          </w:rPr>
          <w:fldChar w:fldCharType="begin"/>
        </w:r>
        <w:r>
          <w:rPr>
            <w:noProof/>
            <w:webHidden/>
          </w:rPr>
          <w:instrText xml:space="preserve"> PAGEREF _Toc236249024 \h </w:instrText>
        </w:r>
        <w:r>
          <w:rPr>
            <w:noProof/>
            <w:webHidden/>
          </w:rPr>
        </w:r>
        <w:r>
          <w:rPr>
            <w:noProof/>
            <w:webHidden/>
          </w:rPr>
          <w:fldChar w:fldCharType="separate"/>
        </w:r>
        <w:r>
          <w:rPr>
            <w:noProof/>
            <w:webHidden/>
          </w:rPr>
          <w:t>6</w:t>
        </w:r>
        <w:r>
          <w:rPr>
            <w:noProof/>
            <w:webHidden/>
          </w:rPr>
          <w:fldChar w:fldCharType="end"/>
        </w:r>
      </w:hyperlink>
    </w:p>
    <w:p w14:paraId="1856EBB6" w14:textId="3C605FB2" w:rsidR="00C72306" w:rsidRDefault="00C72306">
      <w:pPr>
        <w:pStyle w:val="TM2"/>
        <w:tabs>
          <w:tab w:val="right" w:leader="dot" w:pos="9062"/>
        </w:tabs>
        <w:rPr>
          <w:rFonts w:eastAsiaTheme="minorEastAsia"/>
          <w:noProof/>
          <w:sz w:val="24"/>
          <w:szCs w:val="24"/>
          <w:lang w:eastAsia="fr-FR"/>
        </w:rPr>
      </w:pPr>
      <w:hyperlink w:anchor="_Toc236249025" w:history="1">
        <w:r w:rsidRPr="00902352">
          <w:rPr>
            <w:rStyle w:val="Lienhypertexte"/>
            <w:noProof/>
          </w:rPr>
          <w:t>Que signifie « open » ?</w:t>
        </w:r>
        <w:r>
          <w:rPr>
            <w:noProof/>
            <w:webHidden/>
          </w:rPr>
          <w:tab/>
        </w:r>
        <w:r>
          <w:rPr>
            <w:noProof/>
            <w:webHidden/>
          </w:rPr>
          <w:fldChar w:fldCharType="begin"/>
        </w:r>
        <w:r>
          <w:rPr>
            <w:noProof/>
            <w:webHidden/>
          </w:rPr>
          <w:instrText xml:space="preserve"> PAGEREF _Toc236249025 \h </w:instrText>
        </w:r>
        <w:r>
          <w:rPr>
            <w:noProof/>
            <w:webHidden/>
          </w:rPr>
        </w:r>
        <w:r>
          <w:rPr>
            <w:noProof/>
            <w:webHidden/>
          </w:rPr>
          <w:fldChar w:fldCharType="separate"/>
        </w:r>
        <w:r>
          <w:rPr>
            <w:noProof/>
            <w:webHidden/>
          </w:rPr>
          <w:t>7</w:t>
        </w:r>
        <w:r>
          <w:rPr>
            <w:noProof/>
            <w:webHidden/>
          </w:rPr>
          <w:fldChar w:fldCharType="end"/>
        </w:r>
      </w:hyperlink>
    </w:p>
    <w:p w14:paraId="599D645B" w14:textId="471EB529" w:rsidR="00C72306" w:rsidRDefault="00C72306">
      <w:pPr>
        <w:pStyle w:val="TM3"/>
        <w:tabs>
          <w:tab w:val="right" w:leader="dot" w:pos="9062"/>
        </w:tabs>
        <w:rPr>
          <w:rFonts w:eastAsiaTheme="minorEastAsia"/>
          <w:noProof/>
          <w:sz w:val="24"/>
          <w:szCs w:val="24"/>
          <w:lang w:eastAsia="fr-FR"/>
        </w:rPr>
      </w:pPr>
      <w:hyperlink w:anchor="_Toc236249026" w:history="1">
        <w:r w:rsidRPr="00902352">
          <w:rPr>
            <w:rStyle w:val="Lienhypertexte"/>
            <w:noProof/>
          </w:rPr>
          <w:t>Les 4 vérités sur l'open source</w:t>
        </w:r>
        <w:r>
          <w:rPr>
            <w:noProof/>
            <w:webHidden/>
          </w:rPr>
          <w:tab/>
        </w:r>
        <w:r>
          <w:rPr>
            <w:noProof/>
            <w:webHidden/>
          </w:rPr>
          <w:fldChar w:fldCharType="begin"/>
        </w:r>
        <w:r>
          <w:rPr>
            <w:noProof/>
            <w:webHidden/>
          </w:rPr>
          <w:instrText xml:space="preserve"> PAGEREF _Toc236249026 \h </w:instrText>
        </w:r>
        <w:r>
          <w:rPr>
            <w:noProof/>
            <w:webHidden/>
          </w:rPr>
        </w:r>
        <w:r>
          <w:rPr>
            <w:noProof/>
            <w:webHidden/>
          </w:rPr>
          <w:fldChar w:fldCharType="separate"/>
        </w:r>
        <w:r>
          <w:rPr>
            <w:noProof/>
            <w:webHidden/>
          </w:rPr>
          <w:t>7</w:t>
        </w:r>
        <w:r>
          <w:rPr>
            <w:noProof/>
            <w:webHidden/>
          </w:rPr>
          <w:fldChar w:fldCharType="end"/>
        </w:r>
      </w:hyperlink>
    </w:p>
    <w:p w14:paraId="061FDC97" w14:textId="52D36633" w:rsidR="00C72306" w:rsidRDefault="00C72306">
      <w:pPr>
        <w:pStyle w:val="TM2"/>
        <w:tabs>
          <w:tab w:val="right" w:leader="dot" w:pos="9062"/>
        </w:tabs>
        <w:rPr>
          <w:rFonts w:eastAsiaTheme="minorEastAsia"/>
          <w:noProof/>
          <w:sz w:val="24"/>
          <w:szCs w:val="24"/>
          <w:lang w:eastAsia="fr-FR"/>
        </w:rPr>
      </w:pPr>
      <w:hyperlink w:anchor="_Toc236249027" w:history="1">
        <w:r w:rsidRPr="00902352">
          <w:rPr>
            <w:rStyle w:val="Lienhypertexte"/>
            <w:noProof/>
          </w:rPr>
          <w:t>Pourquoi les logiciels open source sont-ils utiles ?</w:t>
        </w:r>
        <w:r>
          <w:rPr>
            <w:noProof/>
            <w:webHidden/>
          </w:rPr>
          <w:tab/>
        </w:r>
        <w:r>
          <w:rPr>
            <w:noProof/>
            <w:webHidden/>
          </w:rPr>
          <w:fldChar w:fldCharType="begin"/>
        </w:r>
        <w:r>
          <w:rPr>
            <w:noProof/>
            <w:webHidden/>
          </w:rPr>
          <w:instrText xml:space="preserve"> PAGEREF _Toc236249027 \h </w:instrText>
        </w:r>
        <w:r>
          <w:rPr>
            <w:noProof/>
            <w:webHidden/>
          </w:rPr>
        </w:r>
        <w:r>
          <w:rPr>
            <w:noProof/>
            <w:webHidden/>
          </w:rPr>
          <w:fldChar w:fldCharType="separate"/>
        </w:r>
        <w:r>
          <w:rPr>
            <w:noProof/>
            <w:webHidden/>
          </w:rPr>
          <w:t>8</w:t>
        </w:r>
        <w:r>
          <w:rPr>
            <w:noProof/>
            <w:webHidden/>
          </w:rPr>
          <w:fldChar w:fldCharType="end"/>
        </w:r>
      </w:hyperlink>
    </w:p>
    <w:p w14:paraId="0F5E450E" w14:textId="2F1CC1E2" w:rsidR="00C72306" w:rsidRDefault="00C72306">
      <w:pPr>
        <w:pStyle w:val="TM2"/>
        <w:tabs>
          <w:tab w:val="right" w:leader="dot" w:pos="9062"/>
        </w:tabs>
        <w:rPr>
          <w:rFonts w:eastAsiaTheme="minorEastAsia"/>
          <w:noProof/>
          <w:sz w:val="24"/>
          <w:szCs w:val="24"/>
          <w:lang w:eastAsia="fr-FR"/>
        </w:rPr>
      </w:pPr>
      <w:hyperlink w:anchor="_Toc236249028" w:history="1">
        <w:r w:rsidRPr="00902352">
          <w:rPr>
            <w:rStyle w:val="Lienhypertexte"/>
            <w:noProof/>
          </w:rPr>
          <w:t>Git et GitHub</w:t>
        </w:r>
        <w:r>
          <w:rPr>
            <w:noProof/>
            <w:webHidden/>
          </w:rPr>
          <w:tab/>
        </w:r>
        <w:r>
          <w:rPr>
            <w:noProof/>
            <w:webHidden/>
          </w:rPr>
          <w:fldChar w:fldCharType="begin"/>
        </w:r>
        <w:r>
          <w:rPr>
            <w:noProof/>
            <w:webHidden/>
          </w:rPr>
          <w:instrText xml:space="preserve"> PAGEREF _Toc236249028 \h </w:instrText>
        </w:r>
        <w:r>
          <w:rPr>
            <w:noProof/>
            <w:webHidden/>
          </w:rPr>
        </w:r>
        <w:r>
          <w:rPr>
            <w:noProof/>
            <w:webHidden/>
          </w:rPr>
          <w:fldChar w:fldCharType="separate"/>
        </w:r>
        <w:r>
          <w:rPr>
            <w:noProof/>
            <w:webHidden/>
          </w:rPr>
          <w:t>9</w:t>
        </w:r>
        <w:r>
          <w:rPr>
            <w:noProof/>
            <w:webHidden/>
          </w:rPr>
          <w:fldChar w:fldCharType="end"/>
        </w:r>
      </w:hyperlink>
    </w:p>
    <w:p w14:paraId="2E8BE668" w14:textId="1F9AE7CA" w:rsidR="00C72306" w:rsidRDefault="00C72306">
      <w:pPr>
        <w:pStyle w:val="TM3"/>
        <w:tabs>
          <w:tab w:val="right" w:leader="dot" w:pos="9062"/>
        </w:tabs>
        <w:rPr>
          <w:rFonts w:eastAsiaTheme="minorEastAsia"/>
          <w:noProof/>
          <w:sz w:val="24"/>
          <w:szCs w:val="24"/>
          <w:lang w:eastAsia="fr-FR"/>
        </w:rPr>
      </w:pPr>
      <w:hyperlink w:anchor="_Toc236249029" w:history="1">
        <w:r w:rsidRPr="00902352">
          <w:rPr>
            <w:rStyle w:val="Lienhypertexte"/>
            <w:noProof/>
          </w:rPr>
          <w:t>Différence entre Git et GitHub</w:t>
        </w:r>
        <w:r>
          <w:rPr>
            <w:noProof/>
            <w:webHidden/>
          </w:rPr>
          <w:tab/>
        </w:r>
        <w:r>
          <w:rPr>
            <w:noProof/>
            <w:webHidden/>
          </w:rPr>
          <w:fldChar w:fldCharType="begin"/>
        </w:r>
        <w:r>
          <w:rPr>
            <w:noProof/>
            <w:webHidden/>
          </w:rPr>
          <w:instrText xml:space="preserve"> PAGEREF _Toc236249029 \h </w:instrText>
        </w:r>
        <w:r>
          <w:rPr>
            <w:noProof/>
            <w:webHidden/>
          </w:rPr>
        </w:r>
        <w:r>
          <w:rPr>
            <w:noProof/>
            <w:webHidden/>
          </w:rPr>
          <w:fldChar w:fldCharType="separate"/>
        </w:r>
        <w:r>
          <w:rPr>
            <w:noProof/>
            <w:webHidden/>
          </w:rPr>
          <w:t>9</w:t>
        </w:r>
        <w:r>
          <w:rPr>
            <w:noProof/>
            <w:webHidden/>
          </w:rPr>
          <w:fldChar w:fldCharType="end"/>
        </w:r>
      </w:hyperlink>
    </w:p>
    <w:p w14:paraId="4812DFB9" w14:textId="612BBBF0" w:rsidR="00C72306" w:rsidRDefault="00C72306">
      <w:pPr>
        <w:pStyle w:val="TM3"/>
        <w:tabs>
          <w:tab w:val="right" w:leader="dot" w:pos="9062"/>
        </w:tabs>
        <w:rPr>
          <w:rFonts w:eastAsiaTheme="minorEastAsia"/>
          <w:noProof/>
          <w:sz w:val="24"/>
          <w:szCs w:val="24"/>
          <w:lang w:eastAsia="fr-FR"/>
        </w:rPr>
      </w:pPr>
      <w:hyperlink w:anchor="_Toc236249030" w:history="1">
        <w:r w:rsidRPr="00902352">
          <w:rPr>
            <w:rStyle w:val="Lienhypertexte"/>
            <w:noProof/>
          </w:rPr>
          <w:t>Que pouvez-vous faire dans GitHub ?</w:t>
        </w:r>
        <w:r>
          <w:rPr>
            <w:noProof/>
            <w:webHidden/>
          </w:rPr>
          <w:tab/>
        </w:r>
        <w:r>
          <w:rPr>
            <w:noProof/>
            <w:webHidden/>
          </w:rPr>
          <w:fldChar w:fldCharType="begin"/>
        </w:r>
        <w:r>
          <w:rPr>
            <w:noProof/>
            <w:webHidden/>
          </w:rPr>
          <w:instrText xml:space="preserve"> PAGEREF _Toc236249030 \h </w:instrText>
        </w:r>
        <w:r>
          <w:rPr>
            <w:noProof/>
            <w:webHidden/>
          </w:rPr>
        </w:r>
        <w:r>
          <w:rPr>
            <w:noProof/>
            <w:webHidden/>
          </w:rPr>
          <w:fldChar w:fldCharType="separate"/>
        </w:r>
        <w:r>
          <w:rPr>
            <w:noProof/>
            <w:webHidden/>
          </w:rPr>
          <w:t>9</w:t>
        </w:r>
        <w:r>
          <w:rPr>
            <w:noProof/>
            <w:webHidden/>
          </w:rPr>
          <w:fldChar w:fldCharType="end"/>
        </w:r>
      </w:hyperlink>
    </w:p>
    <w:p w14:paraId="171DA20A" w14:textId="54E6D632" w:rsidR="00C72306" w:rsidRDefault="00C72306">
      <w:pPr>
        <w:pStyle w:val="TM3"/>
        <w:tabs>
          <w:tab w:val="right" w:leader="dot" w:pos="9062"/>
        </w:tabs>
        <w:rPr>
          <w:rFonts w:eastAsiaTheme="minorEastAsia"/>
          <w:noProof/>
          <w:sz w:val="24"/>
          <w:szCs w:val="24"/>
          <w:lang w:eastAsia="fr-FR"/>
        </w:rPr>
      </w:pPr>
      <w:hyperlink w:anchor="_Toc236249031" w:history="1">
        <w:r w:rsidRPr="00902352">
          <w:rPr>
            <w:rStyle w:val="Lienhypertexte"/>
            <w:noProof/>
          </w:rPr>
          <w:t>Activité : l'open source en action ! (Créer un compte GitHub)</w:t>
        </w:r>
        <w:r>
          <w:rPr>
            <w:noProof/>
            <w:webHidden/>
          </w:rPr>
          <w:tab/>
        </w:r>
        <w:r>
          <w:rPr>
            <w:noProof/>
            <w:webHidden/>
          </w:rPr>
          <w:fldChar w:fldCharType="begin"/>
        </w:r>
        <w:r>
          <w:rPr>
            <w:noProof/>
            <w:webHidden/>
          </w:rPr>
          <w:instrText xml:space="preserve"> PAGEREF _Toc236249031 \h </w:instrText>
        </w:r>
        <w:r>
          <w:rPr>
            <w:noProof/>
            <w:webHidden/>
          </w:rPr>
        </w:r>
        <w:r>
          <w:rPr>
            <w:noProof/>
            <w:webHidden/>
          </w:rPr>
          <w:fldChar w:fldCharType="separate"/>
        </w:r>
        <w:r>
          <w:rPr>
            <w:noProof/>
            <w:webHidden/>
          </w:rPr>
          <w:t>10</w:t>
        </w:r>
        <w:r>
          <w:rPr>
            <w:noProof/>
            <w:webHidden/>
          </w:rPr>
          <w:fldChar w:fldCharType="end"/>
        </w:r>
      </w:hyperlink>
    </w:p>
    <w:p w14:paraId="66DE0756" w14:textId="379FE04F" w:rsidR="00C72306" w:rsidRDefault="00C72306">
      <w:pPr>
        <w:pStyle w:val="TM3"/>
        <w:tabs>
          <w:tab w:val="right" w:leader="dot" w:pos="9062"/>
        </w:tabs>
        <w:rPr>
          <w:rFonts w:eastAsiaTheme="minorEastAsia"/>
          <w:noProof/>
          <w:sz w:val="24"/>
          <w:szCs w:val="24"/>
          <w:lang w:eastAsia="fr-FR"/>
        </w:rPr>
      </w:pPr>
      <w:hyperlink w:anchor="_Toc236249032" w:history="1">
        <w:r w:rsidRPr="00902352">
          <w:rPr>
            <w:rStyle w:val="Lienhypertexte"/>
            <w:noProof/>
          </w:rPr>
          <w:t>En savoir plus !</w:t>
        </w:r>
        <w:r>
          <w:rPr>
            <w:noProof/>
            <w:webHidden/>
          </w:rPr>
          <w:tab/>
        </w:r>
        <w:r>
          <w:rPr>
            <w:noProof/>
            <w:webHidden/>
          </w:rPr>
          <w:fldChar w:fldCharType="begin"/>
        </w:r>
        <w:r>
          <w:rPr>
            <w:noProof/>
            <w:webHidden/>
          </w:rPr>
          <w:instrText xml:space="preserve"> PAGEREF _Toc236249032 \h </w:instrText>
        </w:r>
        <w:r>
          <w:rPr>
            <w:noProof/>
            <w:webHidden/>
          </w:rPr>
        </w:r>
        <w:r>
          <w:rPr>
            <w:noProof/>
            <w:webHidden/>
          </w:rPr>
          <w:fldChar w:fldCharType="separate"/>
        </w:r>
        <w:r>
          <w:rPr>
            <w:noProof/>
            <w:webHidden/>
          </w:rPr>
          <w:t>13</w:t>
        </w:r>
        <w:r>
          <w:rPr>
            <w:noProof/>
            <w:webHidden/>
          </w:rPr>
          <w:fldChar w:fldCharType="end"/>
        </w:r>
      </w:hyperlink>
    </w:p>
    <w:p w14:paraId="6ECC66CD" w14:textId="71CA13AF" w:rsidR="00C72306" w:rsidRDefault="00C72306">
      <w:pPr>
        <w:pStyle w:val="TM2"/>
        <w:tabs>
          <w:tab w:val="right" w:leader="dot" w:pos="9062"/>
        </w:tabs>
        <w:rPr>
          <w:rFonts w:eastAsiaTheme="minorEastAsia"/>
          <w:noProof/>
          <w:sz w:val="24"/>
          <w:szCs w:val="24"/>
          <w:lang w:eastAsia="fr-FR"/>
        </w:rPr>
      </w:pPr>
      <w:hyperlink w:anchor="_Toc236249033" w:history="1">
        <w:r w:rsidRPr="00902352">
          <w:rPr>
            <w:rStyle w:val="Lienhypertexte"/>
            <w:noProof/>
            <w:highlight w:val="yellow"/>
          </w:rPr>
          <w:t>Quiz</w:t>
        </w:r>
        <w:r>
          <w:rPr>
            <w:noProof/>
            <w:webHidden/>
          </w:rPr>
          <w:tab/>
        </w:r>
        <w:r>
          <w:rPr>
            <w:noProof/>
            <w:webHidden/>
          </w:rPr>
          <w:fldChar w:fldCharType="begin"/>
        </w:r>
        <w:r>
          <w:rPr>
            <w:noProof/>
            <w:webHidden/>
          </w:rPr>
          <w:instrText xml:space="preserve"> PAGEREF _Toc236249033 \h </w:instrText>
        </w:r>
        <w:r>
          <w:rPr>
            <w:noProof/>
            <w:webHidden/>
          </w:rPr>
        </w:r>
        <w:r>
          <w:rPr>
            <w:noProof/>
            <w:webHidden/>
          </w:rPr>
          <w:fldChar w:fldCharType="separate"/>
        </w:r>
        <w:r>
          <w:rPr>
            <w:noProof/>
            <w:webHidden/>
          </w:rPr>
          <w:t>14</w:t>
        </w:r>
        <w:r>
          <w:rPr>
            <w:noProof/>
            <w:webHidden/>
          </w:rPr>
          <w:fldChar w:fldCharType="end"/>
        </w:r>
      </w:hyperlink>
    </w:p>
    <w:p w14:paraId="3290AA47" w14:textId="7B06F849" w:rsidR="00C72306" w:rsidRDefault="00C72306">
      <w:pPr>
        <w:pStyle w:val="TM1"/>
        <w:tabs>
          <w:tab w:val="right" w:leader="dot" w:pos="9062"/>
        </w:tabs>
        <w:rPr>
          <w:rFonts w:eastAsiaTheme="minorEastAsia"/>
          <w:noProof/>
          <w:sz w:val="24"/>
          <w:szCs w:val="24"/>
          <w:lang w:eastAsia="fr-FR"/>
        </w:rPr>
      </w:pPr>
      <w:hyperlink w:anchor="_Toc236249034" w:history="1">
        <w:r w:rsidRPr="00902352">
          <w:rPr>
            <w:rStyle w:val="Lienhypertexte"/>
            <w:noProof/>
          </w:rPr>
          <w:t>MODULE 2 : OUTILS D'ANALYSE ET DE VISUALISATION DES DONNÉES</w:t>
        </w:r>
        <w:r>
          <w:rPr>
            <w:noProof/>
            <w:webHidden/>
          </w:rPr>
          <w:tab/>
        </w:r>
        <w:r>
          <w:rPr>
            <w:noProof/>
            <w:webHidden/>
          </w:rPr>
          <w:fldChar w:fldCharType="begin"/>
        </w:r>
        <w:r>
          <w:rPr>
            <w:noProof/>
            <w:webHidden/>
          </w:rPr>
          <w:instrText xml:space="preserve"> PAGEREF _Toc236249034 \h </w:instrText>
        </w:r>
        <w:r>
          <w:rPr>
            <w:noProof/>
            <w:webHidden/>
          </w:rPr>
        </w:r>
        <w:r>
          <w:rPr>
            <w:noProof/>
            <w:webHidden/>
          </w:rPr>
          <w:fldChar w:fldCharType="separate"/>
        </w:r>
        <w:r>
          <w:rPr>
            <w:noProof/>
            <w:webHidden/>
          </w:rPr>
          <w:t>15</w:t>
        </w:r>
        <w:r>
          <w:rPr>
            <w:noProof/>
            <w:webHidden/>
          </w:rPr>
          <w:fldChar w:fldCharType="end"/>
        </w:r>
      </w:hyperlink>
    </w:p>
    <w:p w14:paraId="72E13D88" w14:textId="43930F68" w:rsidR="00C72306" w:rsidRDefault="00C72306">
      <w:pPr>
        <w:pStyle w:val="TM2"/>
        <w:tabs>
          <w:tab w:val="right" w:leader="dot" w:pos="9062"/>
        </w:tabs>
        <w:rPr>
          <w:rFonts w:eastAsiaTheme="minorEastAsia"/>
          <w:noProof/>
          <w:sz w:val="24"/>
          <w:szCs w:val="24"/>
          <w:lang w:eastAsia="fr-FR"/>
        </w:rPr>
      </w:pPr>
      <w:hyperlink w:anchor="_Toc236249035" w:history="1">
        <w:r w:rsidRPr="00902352">
          <w:rPr>
            <w:rStyle w:val="Lienhypertexte"/>
            <w:noProof/>
          </w:rPr>
          <w:t>À propos de ce module</w:t>
        </w:r>
        <w:r>
          <w:rPr>
            <w:noProof/>
            <w:webHidden/>
          </w:rPr>
          <w:tab/>
        </w:r>
        <w:r>
          <w:rPr>
            <w:noProof/>
            <w:webHidden/>
          </w:rPr>
          <w:fldChar w:fldCharType="begin"/>
        </w:r>
        <w:r>
          <w:rPr>
            <w:noProof/>
            <w:webHidden/>
          </w:rPr>
          <w:instrText xml:space="preserve"> PAGEREF _Toc236249035 \h </w:instrText>
        </w:r>
        <w:r>
          <w:rPr>
            <w:noProof/>
            <w:webHidden/>
          </w:rPr>
        </w:r>
        <w:r>
          <w:rPr>
            <w:noProof/>
            <w:webHidden/>
          </w:rPr>
          <w:fldChar w:fldCharType="separate"/>
        </w:r>
        <w:r>
          <w:rPr>
            <w:noProof/>
            <w:webHidden/>
          </w:rPr>
          <w:t>15</w:t>
        </w:r>
        <w:r>
          <w:rPr>
            <w:noProof/>
            <w:webHidden/>
          </w:rPr>
          <w:fldChar w:fldCharType="end"/>
        </w:r>
      </w:hyperlink>
    </w:p>
    <w:p w14:paraId="46027F25" w14:textId="7D5A6C7E" w:rsidR="00C72306" w:rsidRDefault="00C72306">
      <w:pPr>
        <w:pStyle w:val="TM2"/>
        <w:tabs>
          <w:tab w:val="right" w:leader="dot" w:pos="9062"/>
        </w:tabs>
        <w:rPr>
          <w:rFonts w:eastAsiaTheme="minorEastAsia"/>
          <w:noProof/>
          <w:sz w:val="24"/>
          <w:szCs w:val="24"/>
          <w:lang w:eastAsia="fr-FR"/>
        </w:rPr>
      </w:pPr>
      <w:hyperlink w:anchor="_Toc236249036" w:history="1">
        <w:r w:rsidRPr="00902352">
          <w:rPr>
            <w:rStyle w:val="Lienhypertexte"/>
            <w:noProof/>
          </w:rPr>
          <w:t>Présentation</w:t>
        </w:r>
        <w:r>
          <w:rPr>
            <w:noProof/>
            <w:webHidden/>
          </w:rPr>
          <w:tab/>
        </w:r>
        <w:r>
          <w:rPr>
            <w:noProof/>
            <w:webHidden/>
          </w:rPr>
          <w:fldChar w:fldCharType="begin"/>
        </w:r>
        <w:r>
          <w:rPr>
            <w:noProof/>
            <w:webHidden/>
          </w:rPr>
          <w:instrText xml:space="preserve"> PAGEREF _Toc236249036 \h </w:instrText>
        </w:r>
        <w:r>
          <w:rPr>
            <w:noProof/>
            <w:webHidden/>
          </w:rPr>
        </w:r>
        <w:r>
          <w:rPr>
            <w:noProof/>
            <w:webHidden/>
          </w:rPr>
          <w:fldChar w:fldCharType="separate"/>
        </w:r>
        <w:r>
          <w:rPr>
            <w:noProof/>
            <w:webHidden/>
          </w:rPr>
          <w:t>15</w:t>
        </w:r>
        <w:r>
          <w:rPr>
            <w:noProof/>
            <w:webHidden/>
          </w:rPr>
          <w:fldChar w:fldCharType="end"/>
        </w:r>
      </w:hyperlink>
    </w:p>
    <w:p w14:paraId="68D48847" w14:textId="71FC1C2B" w:rsidR="00C72306" w:rsidRDefault="00C72306">
      <w:pPr>
        <w:pStyle w:val="TM2"/>
        <w:tabs>
          <w:tab w:val="right" w:leader="dot" w:pos="9062"/>
        </w:tabs>
        <w:rPr>
          <w:rFonts w:eastAsiaTheme="minorEastAsia"/>
          <w:noProof/>
          <w:sz w:val="24"/>
          <w:szCs w:val="24"/>
          <w:lang w:eastAsia="fr-FR"/>
        </w:rPr>
      </w:pPr>
      <w:hyperlink w:anchor="_Toc236249037" w:history="1">
        <w:r w:rsidRPr="00902352">
          <w:rPr>
            <w:rStyle w:val="Lienhypertexte"/>
            <w:noProof/>
            <w:lang w:val="en-US"/>
          </w:rPr>
          <w:t>Microsoft Excel</w:t>
        </w:r>
        <w:r>
          <w:rPr>
            <w:noProof/>
            <w:webHidden/>
          </w:rPr>
          <w:tab/>
        </w:r>
        <w:r>
          <w:rPr>
            <w:noProof/>
            <w:webHidden/>
          </w:rPr>
          <w:fldChar w:fldCharType="begin"/>
        </w:r>
        <w:r>
          <w:rPr>
            <w:noProof/>
            <w:webHidden/>
          </w:rPr>
          <w:instrText xml:space="preserve"> PAGEREF _Toc236249037 \h </w:instrText>
        </w:r>
        <w:r>
          <w:rPr>
            <w:noProof/>
            <w:webHidden/>
          </w:rPr>
        </w:r>
        <w:r>
          <w:rPr>
            <w:noProof/>
            <w:webHidden/>
          </w:rPr>
          <w:fldChar w:fldCharType="separate"/>
        </w:r>
        <w:r>
          <w:rPr>
            <w:noProof/>
            <w:webHidden/>
          </w:rPr>
          <w:t>15</w:t>
        </w:r>
        <w:r>
          <w:rPr>
            <w:noProof/>
            <w:webHidden/>
          </w:rPr>
          <w:fldChar w:fldCharType="end"/>
        </w:r>
      </w:hyperlink>
    </w:p>
    <w:p w14:paraId="3C7D03D4" w14:textId="5780DABF" w:rsidR="00C72306" w:rsidRDefault="00C72306">
      <w:pPr>
        <w:pStyle w:val="TM2"/>
        <w:tabs>
          <w:tab w:val="right" w:leader="dot" w:pos="9062"/>
        </w:tabs>
        <w:rPr>
          <w:rFonts w:eastAsiaTheme="minorEastAsia"/>
          <w:noProof/>
          <w:sz w:val="24"/>
          <w:szCs w:val="24"/>
          <w:lang w:eastAsia="fr-FR"/>
        </w:rPr>
      </w:pPr>
      <w:hyperlink w:anchor="_Toc236249038" w:history="1">
        <w:r w:rsidRPr="00902352">
          <w:rPr>
            <w:rStyle w:val="Lienhypertexte"/>
            <w:noProof/>
            <w:lang w:val="en-US"/>
          </w:rPr>
          <w:t>Google Sheets</w:t>
        </w:r>
        <w:r>
          <w:rPr>
            <w:noProof/>
            <w:webHidden/>
          </w:rPr>
          <w:tab/>
        </w:r>
        <w:r>
          <w:rPr>
            <w:noProof/>
            <w:webHidden/>
          </w:rPr>
          <w:fldChar w:fldCharType="begin"/>
        </w:r>
        <w:r>
          <w:rPr>
            <w:noProof/>
            <w:webHidden/>
          </w:rPr>
          <w:instrText xml:space="preserve"> PAGEREF _Toc236249038 \h </w:instrText>
        </w:r>
        <w:r>
          <w:rPr>
            <w:noProof/>
            <w:webHidden/>
          </w:rPr>
        </w:r>
        <w:r>
          <w:rPr>
            <w:noProof/>
            <w:webHidden/>
          </w:rPr>
          <w:fldChar w:fldCharType="separate"/>
        </w:r>
        <w:r>
          <w:rPr>
            <w:noProof/>
            <w:webHidden/>
          </w:rPr>
          <w:t>15</w:t>
        </w:r>
        <w:r>
          <w:rPr>
            <w:noProof/>
            <w:webHidden/>
          </w:rPr>
          <w:fldChar w:fldCharType="end"/>
        </w:r>
      </w:hyperlink>
    </w:p>
    <w:p w14:paraId="2308B568" w14:textId="1D36965D" w:rsidR="00C72306" w:rsidRDefault="00C72306">
      <w:pPr>
        <w:pStyle w:val="TM2"/>
        <w:tabs>
          <w:tab w:val="right" w:leader="dot" w:pos="9062"/>
        </w:tabs>
        <w:rPr>
          <w:rFonts w:eastAsiaTheme="minorEastAsia"/>
          <w:noProof/>
          <w:sz w:val="24"/>
          <w:szCs w:val="24"/>
          <w:lang w:eastAsia="fr-FR"/>
        </w:rPr>
      </w:pPr>
      <w:hyperlink w:anchor="_Toc236249039" w:history="1">
        <w:r w:rsidRPr="00902352">
          <w:rPr>
            <w:rStyle w:val="Lienhypertexte"/>
            <w:noProof/>
            <w:lang w:val="en-US"/>
          </w:rPr>
          <w:t>Langage SQL</w:t>
        </w:r>
        <w:r>
          <w:rPr>
            <w:noProof/>
            <w:webHidden/>
          </w:rPr>
          <w:tab/>
        </w:r>
        <w:r>
          <w:rPr>
            <w:noProof/>
            <w:webHidden/>
          </w:rPr>
          <w:fldChar w:fldCharType="begin"/>
        </w:r>
        <w:r>
          <w:rPr>
            <w:noProof/>
            <w:webHidden/>
          </w:rPr>
          <w:instrText xml:space="preserve"> PAGEREF _Toc236249039 \h </w:instrText>
        </w:r>
        <w:r>
          <w:rPr>
            <w:noProof/>
            <w:webHidden/>
          </w:rPr>
        </w:r>
        <w:r>
          <w:rPr>
            <w:noProof/>
            <w:webHidden/>
          </w:rPr>
          <w:fldChar w:fldCharType="separate"/>
        </w:r>
        <w:r>
          <w:rPr>
            <w:noProof/>
            <w:webHidden/>
          </w:rPr>
          <w:t>15</w:t>
        </w:r>
        <w:r>
          <w:rPr>
            <w:noProof/>
            <w:webHidden/>
          </w:rPr>
          <w:fldChar w:fldCharType="end"/>
        </w:r>
      </w:hyperlink>
    </w:p>
    <w:p w14:paraId="20242502" w14:textId="11A37594" w:rsidR="00C72306" w:rsidRDefault="00C72306">
      <w:pPr>
        <w:pStyle w:val="TM2"/>
        <w:tabs>
          <w:tab w:val="right" w:leader="dot" w:pos="9062"/>
        </w:tabs>
        <w:rPr>
          <w:rFonts w:eastAsiaTheme="minorEastAsia"/>
          <w:noProof/>
          <w:sz w:val="24"/>
          <w:szCs w:val="24"/>
          <w:lang w:eastAsia="fr-FR"/>
        </w:rPr>
      </w:pPr>
      <w:hyperlink w:anchor="_Toc236249040" w:history="1">
        <w:r w:rsidRPr="00902352">
          <w:rPr>
            <w:rStyle w:val="Lienhypertexte"/>
            <w:noProof/>
            <w:lang w:val="en-US"/>
          </w:rPr>
          <w:t>Python</w:t>
        </w:r>
        <w:r>
          <w:rPr>
            <w:noProof/>
            <w:webHidden/>
          </w:rPr>
          <w:tab/>
        </w:r>
        <w:r>
          <w:rPr>
            <w:noProof/>
            <w:webHidden/>
          </w:rPr>
          <w:fldChar w:fldCharType="begin"/>
        </w:r>
        <w:r>
          <w:rPr>
            <w:noProof/>
            <w:webHidden/>
          </w:rPr>
          <w:instrText xml:space="preserve"> PAGEREF _Toc236249040 \h </w:instrText>
        </w:r>
        <w:r>
          <w:rPr>
            <w:noProof/>
            <w:webHidden/>
          </w:rPr>
        </w:r>
        <w:r>
          <w:rPr>
            <w:noProof/>
            <w:webHidden/>
          </w:rPr>
          <w:fldChar w:fldCharType="separate"/>
        </w:r>
        <w:r>
          <w:rPr>
            <w:noProof/>
            <w:webHidden/>
          </w:rPr>
          <w:t>15</w:t>
        </w:r>
        <w:r>
          <w:rPr>
            <w:noProof/>
            <w:webHidden/>
          </w:rPr>
          <w:fldChar w:fldCharType="end"/>
        </w:r>
      </w:hyperlink>
    </w:p>
    <w:p w14:paraId="25AC897B" w14:textId="79101177" w:rsidR="00C72306" w:rsidRDefault="00C72306">
      <w:pPr>
        <w:pStyle w:val="TM2"/>
        <w:tabs>
          <w:tab w:val="right" w:leader="dot" w:pos="9062"/>
        </w:tabs>
        <w:rPr>
          <w:rFonts w:eastAsiaTheme="minorEastAsia"/>
          <w:noProof/>
          <w:sz w:val="24"/>
          <w:szCs w:val="24"/>
          <w:lang w:eastAsia="fr-FR"/>
        </w:rPr>
      </w:pPr>
      <w:hyperlink w:anchor="_Toc236249041" w:history="1">
        <w:r w:rsidRPr="00902352">
          <w:rPr>
            <w:rStyle w:val="Lienhypertexte"/>
            <w:noProof/>
            <w:lang w:val="en-US"/>
          </w:rPr>
          <w:t>IBM Watson Studio</w:t>
        </w:r>
        <w:r>
          <w:rPr>
            <w:noProof/>
            <w:webHidden/>
          </w:rPr>
          <w:tab/>
        </w:r>
        <w:r>
          <w:rPr>
            <w:noProof/>
            <w:webHidden/>
          </w:rPr>
          <w:fldChar w:fldCharType="begin"/>
        </w:r>
        <w:r>
          <w:rPr>
            <w:noProof/>
            <w:webHidden/>
          </w:rPr>
          <w:instrText xml:space="preserve"> PAGEREF _Toc236249041 \h </w:instrText>
        </w:r>
        <w:r>
          <w:rPr>
            <w:noProof/>
            <w:webHidden/>
          </w:rPr>
        </w:r>
        <w:r>
          <w:rPr>
            <w:noProof/>
            <w:webHidden/>
          </w:rPr>
          <w:fldChar w:fldCharType="separate"/>
        </w:r>
        <w:r>
          <w:rPr>
            <w:noProof/>
            <w:webHidden/>
          </w:rPr>
          <w:t>15</w:t>
        </w:r>
        <w:r>
          <w:rPr>
            <w:noProof/>
            <w:webHidden/>
          </w:rPr>
          <w:fldChar w:fldCharType="end"/>
        </w:r>
      </w:hyperlink>
    </w:p>
    <w:p w14:paraId="6722FFA9" w14:textId="1F1C9079" w:rsidR="00C72306" w:rsidRDefault="00C72306">
      <w:pPr>
        <w:pStyle w:val="TM2"/>
        <w:tabs>
          <w:tab w:val="right" w:leader="dot" w:pos="9062"/>
        </w:tabs>
        <w:rPr>
          <w:rFonts w:eastAsiaTheme="minorEastAsia"/>
          <w:noProof/>
          <w:sz w:val="24"/>
          <w:szCs w:val="24"/>
          <w:lang w:eastAsia="fr-FR"/>
        </w:rPr>
      </w:pPr>
      <w:hyperlink w:anchor="_Toc236249042" w:history="1">
        <w:r w:rsidRPr="00902352">
          <w:rPr>
            <w:rStyle w:val="Lienhypertexte"/>
            <w:noProof/>
          </w:rPr>
          <w:t>Tableau</w:t>
        </w:r>
        <w:r>
          <w:rPr>
            <w:noProof/>
            <w:webHidden/>
          </w:rPr>
          <w:tab/>
        </w:r>
        <w:r>
          <w:rPr>
            <w:noProof/>
            <w:webHidden/>
          </w:rPr>
          <w:fldChar w:fldCharType="begin"/>
        </w:r>
        <w:r>
          <w:rPr>
            <w:noProof/>
            <w:webHidden/>
          </w:rPr>
          <w:instrText xml:space="preserve"> PAGEREF _Toc236249042 \h </w:instrText>
        </w:r>
        <w:r>
          <w:rPr>
            <w:noProof/>
            <w:webHidden/>
          </w:rPr>
        </w:r>
        <w:r>
          <w:rPr>
            <w:noProof/>
            <w:webHidden/>
          </w:rPr>
          <w:fldChar w:fldCharType="separate"/>
        </w:r>
        <w:r>
          <w:rPr>
            <w:noProof/>
            <w:webHidden/>
          </w:rPr>
          <w:t>15</w:t>
        </w:r>
        <w:r>
          <w:rPr>
            <w:noProof/>
            <w:webHidden/>
          </w:rPr>
          <w:fldChar w:fldCharType="end"/>
        </w:r>
      </w:hyperlink>
    </w:p>
    <w:p w14:paraId="44B6D747" w14:textId="00F5F399" w:rsidR="00C72306" w:rsidRDefault="00C72306">
      <w:pPr>
        <w:pStyle w:val="TM2"/>
        <w:tabs>
          <w:tab w:val="right" w:leader="dot" w:pos="9062"/>
        </w:tabs>
        <w:rPr>
          <w:rFonts w:eastAsiaTheme="minorEastAsia"/>
          <w:noProof/>
          <w:sz w:val="24"/>
          <w:szCs w:val="24"/>
          <w:lang w:eastAsia="fr-FR"/>
        </w:rPr>
      </w:pPr>
      <w:hyperlink w:anchor="_Toc236249043" w:history="1">
        <w:r w:rsidRPr="00902352">
          <w:rPr>
            <w:rStyle w:val="Lienhypertexte"/>
            <w:noProof/>
          </w:rPr>
          <w:t>Matplotlib</w:t>
        </w:r>
        <w:r>
          <w:rPr>
            <w:noProof/>
            <w:webHidden/>
          </w:rPr>
          <w:tab/>
        </w:r>
        <w:r>
          <w:rPr>
            <w:noProof/>
            <w:webHidden/>
          </w:rPr>
          <w:fldChar w:fldCharType="begin"/>
        </w:r>
        <w:r>
          <w:rPr>
            <w:noProof/>
            <w:webHidden/>
          </w:rPr>
          <w:instrText xml:space="preserve"> PAGEREF _Toc236249043 \h </w:instrText>
        </w:r>
        <w:r>
          <w:rPr>
            <w:noProof/>
            <w:webHidden/>
          </w:rPr>
        </w:r>
        <w:r>
          <w:rPr>
            <w:noProof/>
            <w:webHidden/>
          </w:rPr>
          <w:fldChar w:fldCharType="separate"/>
        </w:r>
        <w:r>
          <w:rPr>
            <w:noProof/>
            <w:webHidden/>
          </w:rPr>
          <w:t>15</w:t>
        </w:r>
        <w:r>
          <w:rPr>
            <w:noProof/>
            <w:webHidden/>
          </w:rPr>
          <w:fldChar w:fldCharType="end"/>
        </w:r>
      </w:hyperlink>
    </w:p>
    <w:p w14:paraId="356D9350" w14:textId="63245C39" w:rsidR="00C72306" w:rsidRDefault="00C72306">
      <w:pPr>
        <w:pStyle w:val="TM2"/>
        <w:tabs>
          <w:tab w:val="right" w:leader="dot" w:pos="9062"/>
        </w:tabs>
        <w:rPr>
          <w:rFonts w:eastAsiaTheme="minorEastAsia"/>
          <w:noProof/>
          <w:sz w:val="24"/>
          <w:szCs w:val="24"/>
          <w:lang w:eastAsia="fr-FR"/>
        </w:rPr>
      </w:pPr>
      <w:hyperlink w:anchor="_Toc236249044" w:history="1">
        <w:r w:rsidRPr="00902352">
          <w:rPr>
            <w:rStyle w:val="Lienhypertexte"/>
            <w:noProof/>
          </w:rPr>
          <w:t>Et bien d'autres outils</w:t>
        </w:r>
        <w:r>
          <w:rPr>
            <w:noProof/>
            <w:webHidden/>
          </w:rPr>
          <w:tab/>
        </w:r>
        <w:r>
          <w:rPr>
            <w:noProof/>
            <w:webHidden/>
          </w:rPr>
          <w:fldChar w:fldCharType="begin"/>
        </w:r>
        <w:r>
          <w:rPr>
            <w:noProof/>
            <w:webHidden/>
          </w:rPr>
          <w:instrText xml:space="preserve"> PAGEREF _Toc236249044 \h </w:instrText>
        </w:r>
        <w:r>
          <w:rPr>
            <w:noProof/>
            <w:webHidden/>
          </w:rPr>
        </w:r>
        <w:r>
          <w:rPr>
            <w:noProof/>
            <w:webHidden/>
          </w:rPr>
          <w:fldChar w:fldCharType="separate"/>
        </w:r>
        <w:r>
          <w:rPr>
            <w:noProof/>
            <w:webHidden/>
          </w:rPr>
          <w:t>15</w:t>
        </w:r>
        <w:r>
          <w:rPr>
            <w:noProof/>
            <w:webHidden/>
          </w:rPr>
          <w:fldChar w:fldCharType="end"/>
        </w:r>
      </w:hyperlink>
    </w:p>
    <w:p w14:paraId="47B939B5" w14:textId="7733A31C" w:rsidR="00C72306" w:rsidRDefault="00C72306">
      <w:pPr>
        <w:pStyle w:val="TM2"/>
        <w:tabs>
          <w:tab w:val="right" w:leader="dot" w:pos="9062"/>
        </w:tabs>
        <w:rPr>
          <w:rFonts w:eastAsiaTheme="minorEastAsia"/>
          <w:noProof/>
          <w:sz w:val="24"/>
          <w:szCs w:val="24"/>
          <w:lang w:eastAsia="fr-FR"/>
        </w:rPr>
      </w:pPr>
      <w:hyperlink w:anchor="_Toc236249045" w:history="1">
        <w:r w:rsidRPr="00902352">
          <w:rPr>
            <w:rStyle w:val="Lienhypertexte"/>
            <w:noProof/>
          </w:rPr>
          <w:t>Quiz</w:t>
        </w:r>
        <w:r>
          <w:rPr>
            <w:noProof/>
            <w:webHidden/>
          </w:rPr>
          <w:tab/>
        </w:r>
        <w:r>
          <w:rPr>
            <w:noProof/>
            <w:webHidden/>
          </w:rPr>
          <w:fldChar w:fldCharType="begin"/>
        </w:r>
        <w:r>
          <w:rPr>
            <w:noProof/>
            <w:webHidden/>
          </w:rPr>
          <w:instrText xml:space="preserve"> PAGEREF _Toc236249045 \h </w:instrText>
        </w:r>
        <w:r>
          <w:rPr>
            <w:noProof/>
            <w:webHidden/>
          </w:rPr>
        </w:r>
        <w:r>
          <w:rPr>
            <w:noProof/>
            <w:webHidden/>
          </w:rPr>
          <w:fldChar w:fldCharType="separate"/>
        </w:r>
        <w:r>
          <w:rPr>
            <w:noProof/>
            <w:webHidden/>
          </w:rPr>
          <w:t>15</w:t>
        </w:r>
        <w:r>
          <w:rPr>
            <w:noProof/>
            <w:webHidden/>
          </w:rPr>
          <w:fldChar w:fldCharType="end"/>
        </w:r>
      </w:hyperlink>
    </w:p>
    <w:p w14:paraId="27E79FD5" w14:textId="4D97C870" w:rsidR="00C72306" w:rsidRDefault="00C72306">
      <w:pPr>
        <w:pStyle w:val="TM1"/>
        <w:tabs>
          <w:tab w:val="right" w:leader="dot" w:pos="9062"/>
        </w:tabs>
        <w:rPr>
          <w:rFonts w:eastAsiaTheme="minorEastAsia"/>
          <w:noProof/>
          <w:sz w:val="24"/>
          <w:szCs w:val="24"/>
          <w:lang w:eastAsia="fr-FR"/>
        </w:rPr>
      </w:pPr>
      <w:hyperlink w:anchor="_Toc236249046" w:history="1">
        <w:r w:rsidRPr="00902352">
          <w:rPr>
            <w:rStyle w:val="Lienhypertexte"/>
            <w:noProof/>
          </w:rPr>
          <w:t>MODULE 3 : EXISTE-T-IL UN BON OUTIL ?</w:t>
        </w:r>
        <w:r>
          <w:rPr>
            <w:noProof/>
            <w:webHidden/>
          </w:rPr>
          <w:tab/>
        </w:r>
        <w:r>
          <w:rPr>
            <w:noProof/>
            <w:webHidden/>
          </w:rPr>
          <w:fldChar w:fldCharType="begin"/>
        </w:r>
        <w:r>
          <w:rPr>
            <w:noProof/>
            <w:webHidden/>
          </w:rPr>
          <w:instrText xml:space="preserve"> PAGEREF _Toc236249046 \h </w:instrText>
        </w:r>
        <w:r>
          <w:rPr>
            <w:noProof/>
            <w:webHidden/>
          </w:rPr>
        </w:r>
        <w:r>
          <w:rPr>
            <w:noProof/>
            <w:webHidden/>
          </w:rPr>
          <w:fldChar w:fldCharType="separate"/>
        </w:r>
        <w:r>
          <w:rPr>
            <w:noProof/>
            <w:webHidden/>
          </w:rPr>
          <w:t>15</w:t>
        </w:r>
        <w:r>
          <w:rPr>
            <w:noProof/>
            <w:webHidden/>
          </w:rPr>
          <w:fldChar w:fldCharType="end"/>
        </w:r>
      </w:hyperlink>
    </w:p>
    <w:p w14:paraId="7BEB885D" w14:textId="0E184AF8" w:rsidR="00C72306" w:rsidRDefault="00C72306">
      <w:pPr>
        <w:pStyle w:val="TM2"/>
        <w:tabs>
          <w:tab w:val="right" w:leader="dot" w:pos="9062"/>
        </w:tabs>
        <w:rPr>
          <w:rFonts w:eastAsiaTheme="minorEastAsia"/>
          <w:noProof/>
          <w:sz w:val="24"/>
          <w:szCs w:val="24"/>
          <w:lang w:eastAsia="fr-FR"/>
        </w:rPr>
      </w:pPr>
      <w:hyperlink w:anchor="_Toc236249047" w:history="1">
        <w:r w:rsidRPr="00902352">
          <w:rPr>
            <w:rStyle w:val="Lienhypertexte"/>
            <w:noProof/>
          </w:rPr>
          <w:t>À propos de ce module</w:t>
        </w:r>
        <w:r>
          <w:rPr>
            <w:noProof/>
            <w:webHidden/>
          </w:rPr>
          <w:tab/>
        </w:r>
        <w:r>
          <w:rPr>
            <w:noProof/>
            <w:webHidden/>
          </w:rPr>
          <w:fldChar w:fldCharType="begin"/>
        </w:r>
        <w:r>
          <w:rPr>
            <w:noProof/>
            <w:webHidden/>
          </w:rPr>
          <w:instrText xml:space="preserve"> PAGEREF _Toc236249047 \h </w:instrText>
        </w:r>
        <w:r>
          <w:rPr>
            <w:noProof/>
            <w:webHidden/>
          </w:rPr>
        </w:r>
        <w:r>
          <w:rPr>
            <w:noProof/>
            <w:webHidden/>
          </w:rPr>
          <w:fldChar w:fldCharType="separate"/>
        </w:r>
        <w:r>
          <w:rPr>
            <w:noProof/>
            <w:webHidden/>
          </w:rPr>
          <w:t>15</w:t>
        </w:r>
        <w:r>
          <w:rPr>
            <w:noProof/>
            <w:webHidden/>
          </w:rPr>
          <w:fldChar w:fldCharType="end"/>
        </w:r>
      </w:hyperlink>
    </w:p>
    <w:p w14:paraId="15DB5DC3" w14:textId="18073E1F" w:rsidR="00C72306" w:rsidRDefault="00C72306">
      <w:pPr>
        <w:pStyle w:val="TM2"/>
        <w:tabs>
          <w:tab w:val="right" w:leader="dot" w:pos="9062"/>
        </w:tabs>
        <w:rPr>
          <w:rFonts w:eastAsiaTheme="minorEastAsia"/>
          <w:noProof/>
          <w:sz w:val="24"/>
          <w:szCs w:val="24"/>
          <w:lang w:eastAsia="fr-FR"/>
        </w:rPr>
      </w:pPr>
      <w:hyperlink w:anchor="_Toc236249048" w:history="1">
        <w:r w:rsidRPr="00902352">
          <w:rPr>
            <w:rStyle w:val="Lienhypertexte"/>
            <w:noProof/>
          </w:rPr>
          <w:t>Votre boîte à outils</w:t>
        </w:r>
        <w:r>
          <w:rPr>
            <w:noProof/>
            <w:webHidden/>
          </w:rPr>
          <w:tab/>
        </w:r>
        <w:r>
          <w:rPr>
            <w:noProof/>
            <w:webHidden/>
          </w:rPr>
          <w:fldChar w:fldCharType="begin"/>
        </w:r>
        <w:r>
          <w:rPr>
            <w:noProof/>
            <w:webHidden/>
          </w:rPr>
          <w:instrText xml:space="preserve"> PAGEREF _Toc236249048 \h </w:instrText>
        </w:r>
        <w:r>
          <w:rPr>
            <w:noProof/>
            <w:webHidden/>
          </w:rPr>
        </w:r>
        <w:r>
          <w:rPr>
            <w:noProof/>
            <w:webHidden/>
          </w:rPr>
          <w:fldChar w:fldCharType="separate"/>
        </w:r>
        <w:r>
          <w:rPr>
            <w:noProof/>
            <w:webHidden/>
          </w:rPr>
          <w:t>15</w:t>
        </w:r>
        <w:r>
          <w:rPr>
            <w:noProof/>
            <w:webHidden/>
          </w:rPr>
          <w:fldChar w:fldCharType="end"/>
        </w:r>
      </w:hyperlink>
    </w:p>
    <w:p w14:paraId="1BA8ACA0" w14:textId="7BD0AC45" w:rsidR="00C72306" w:rsidRDefault="00C72306">
      <w:pPr>
        <w:pStyle w:val="TM2"/>
        <w:tabs>
          <w:tab w:val="right" w:leader="dot" w:pos="9062"/>
        </w:tabs>
        <w:rPr>
          <w:rFonts w:eastAsiaTheme="minorEastAsia"/>
          <w:noProof/>
          <w:sz w:val="24"/>
          <w:szCs w:val="24"/>
          <w:lang w:eastAsia="fr-FR"/>
        </w:rPr>
      </w:pPr>
      <w:hyperlink w:anchor="_Toc236249049" w:history="1">
        <w:r w:rsidRPr="00902352">
          <w:rPr>
            <w:rStyle w:val="Lienhypertexte"/>
            <w:noProof/>
          </w:rPr>
          <w:t>Comment une entreprise choisit-elle ses outils ?</w:t>
        </w:r>
        <w:r>
          <w:rPr>
            <w:noProof/>
            <w:webHidden/>
          </w:rPr>
          <w:tab/>
        </w:r>
        <w:r>
          <w:rPr>
            <w:noProof/>
            <w:webHidden/>
          </w:rPr>
          <w:fldChar w:fldCharType="begin"/>
        </w:r>
        <w:r>
          <w:rPr>
            <w:noProof/>
            <w:webHidden/>
          </w:rPr>
          <w:instrText xml:space="preserve"> PAGEREF _Toc236249049 \h </w:instrText>
        </w:r>
        <w:r>
          <w:rPr>
            <w:noProof/>
            <w:webHidden/>
          </w:rPr>
        </w:r>
        <w:r>
          <w:rPr>
            <w:noProof/>
            <w:webHidden/>
          </w:rPr>
          <w:fldChar w:fldCharType="separate"/>
        </w:r>
        <w:r>
          <w:rPr>
            <w:noProof/>
            <w:webHidden/>
          </w:rPr>
          <w:t>15</w:t>
        </w:r>
        <w:r>
          <w:rPr>
            <w:noProof/>
            <w:webHidden/>
          </w:rPr>
          <w:fldChar w:fldCharType="end"/>
        </w:r>
      </w:hyperlink>
    </w:p>
    <w:p w14:paraId="30F3451A" w14:textId="01018A67" w:rsidR="00C72306" w:rsidRDefault="00C72306">
      <w:pPr>
        <w:pStyle w:val="TM2"/>
        <w:tabs>
          <w:tab w:val="right" w:leader="dot" w:pos="9062"/>
        </w:tabs>
        <w:rPr>
          <w:rFonts w:eastAsiaTheme="minorEastAsia"/>
          <w:noProof/>
          <w:sz w:val="24"/>
          <w:szCs w:val="24"/>
          <w:lang w:eastAsia="fr-FR"/>
        </w:rPr>
      </w:pPr>
      <w:hyperlink w:anchor="_Toc236249050" w:history="1">
        <w:r w:rsidRPr="00902352">
          <w:rPr>
            <w:rStyle w:val="Lienhypertexte"/>
            <w:noProof/>
          </w:rPr>
          <w:t>Quels outils choisir pour se former ?</w:t>
        </w:r>
        <w:r>
          <w:rPr>
            <w:noProof/>
            <w:webHidden/>
          </w:rPr>
          <w:tab/>
        </w:r>
        <w:r>
          <w:rPr>
            <w:noProof/>
            <w:webHidden/>
          </w:rPr>
          <w:fldChar w:fldCharType="begin"/>
        </w:r>
        <w:r>
          <w:rPr>
            <w:noProof/>
            <w:webHidden/>
          </w:rPr>
          <w:instrText xml:space="preserve"> PAGEREF _Toc236249050 \h </w:instrText>
        </w:r>
        <w:r>
          <w:rPr>
            <w:noProof/>
            <w:webHidden/>
          </w:rPr>
        </w:r>
        <w:r>
          <w:rPr>
            <w:noProof/>
            <w:webHidden/>
          </w:rPr>
          <w:fldChar w:fldCharType="separate"/>
        </w:r>
        <w:r>
          <w:rPr>
            <w:noProof/>
            <w:webHidden/>
          </w:rPr>
          <w:t>15</w:t>
        </w:r>
        <w:r>
          <w:rPr>
            <w:noProof/>
            <w:webHidden/>
          </w:rPr>
          <w:fldChar w:fldCharType="end"/>
        </w:r>
      </w:hyperlink>
    </w:p>
    <w:p w14:paraId="7FAEBB27" w14:textId="06AFDE2B" w:rsidR="00C72306" w:rsidRDefault="00C72306">
      <w:pPr>
        <w:pStyle w:val="TM2"/>
        <w:tabs>
          <w:tab w:val="right" w:leader="dot" w:pos="9062"/>
        </w:tabs>
        <w:rPr>
          <w:rFonts w:eastAsiaTheme="minorEastAsia"/>
          <w:noProof/>
          <w:sz w:val="24"/>
          <w:szCs w:val="24"/>
          <w:lang w:eastAsia="fr-FR"/>
        </w:rPr>
      </w:pPr>
      <w:hyperlink w:anchor="_Toc236249051" w:history="1">
        <w:r w:rsidRPr="00902352">
          <w:rPr>
            <w:rStyle w:val="Lienhypertexte"/>
            <w:noProof/>
          </w:rPr>
          <w:t>Quiz</w:t>
        </w:r>
        <w:r>
          <w:rPr>
            <w:noProof/>
            <w:webHidden/>
          </w:rPr>
          <w:tab/>
        </w:r>
        <w:r>
          <w:rPr>
            <w:noProof/>
            <w:webHidden/>
          </w:rPr>
          <w:fldChar w:fldCharType="begin"/>
        </w:r>
        <w:r>
          <w:rPr>
            <w:noProof/>
            <w:webHidden/>
          </w:rPr>
          <w:instrText xml:space="preserve"> PAGEREF _Toc236249051 \h </w:instrText>
        </w:r>
        <w:r>
          <w:rPr>
            <w:noProof/>
            <w:webHidden/>
          </w:rPr>
        </w:r>
        <w:r>
          <w:rPr>
            <w:noProof/>
            <w:webHidden/>
          </w:rPr>
          <w:fldChar w:fldCharType="separate"/>
        </w:r>
        <w:r>
          <w:rPr>
            <w:noProof/>
            <w:webHidden/>
          </w:rPr>
          <w:t>15</w:t>
        </w:r>
        <w:r>
          <w:rPr>
            <w:noProof/>
            <w:webHidden/>
          </w:rPr>
          <w:fldChar w:fldCharType="end"/>
        </w:r>
      </w:hyperlink>
    </w:p>
    <w:p w14:paraId="6D4EB6A9" w14:textId="002C8EF4" w:rsidR="00C72306" w:rsidRDefault="00C72306">
      <w:pPr>
        <w:pStyle w:val="TM1"/>
        <w:tabs>
          <w:tab w:val="right" w:leader="dot" w:pos="9062"/>
        </w:tabs>
        <w:rPr>
          <w:rFonts w:eastAsiaTheme="minorEastAsia"/>
          <w:noProof/>
          <w:sz w:val="24"/>
          <w:szCs w:val="24"/>
          <w:lang w:eastAsia="fr-FR"/>
        </w:rPr>
      </w:pPr>
      <w:hyperlink w:anchor="_Toc236249052" w:history="1">
        <w:r w:rsidRPr="00902352">
          <w:rPr>
            <w:rStyle w:val="Lienhypertexte"/>
            <w:noProof/>
          </w:rPr>
          <w:t>RÉCAPITULATIF ET ÉVALUATION FINALE</w:t>
        </w:r>
        <w:r>
          <w:rPr>
            <w:noProof/>
            <w:webHidden/>
          </w:rPr>
          <w:tab/>
        </w:r>
        <w:r>
          <w:rPr>
            <w:noProof/>
            <w:webHidden/>
          </w:rPr>
          <w:fldChar w:fldCharType="begin"/>
        </w:r>
        <w:r>
          <w:rPr>
            <w:noProof/>
            <w:webHidden/>
          </w:rPr>
          <w:instrText xml:space="preserve"> PAGEREF _Toc236249052 \h </w:instrText>
        </w:r>
        <w:r>
          <w:rPr>
            <w:noProof/>
            <w:webHidden/>
          </w:rPr>
        </w:r>
        <w:r>
          <w:rPr>
            <w:noProof/>
            <w:webHidden/>
          </w:rPr>
          <w:fldChar w:fldCharType="separate"/>
        </w:r>
        <w:r>
          <w:rPr>
            <w:noProof/>
            <w:webHidden/>
          </w:rPr>
          <w:t>15</w:t>
        </w:r>
        <w:r>
          <w:rPr>
            <w:noProof/>
            <w:webHidden/>
          </w:rPr>
          <w:fldChar w:fldCharType="end"/>
        </w:r>
      </w:hyperlink>
    </w:p>
    <w:p w14:paraId="7FC25605" w14:textId="4682EB44" w:rsidR="00C72306" w:rsidRDefault="00C72306">
      <w:pPr>
        <w:pStyle w:val="TM2"/>
        <w:tabs>
          <w:tab w:val="right" w:leader="dot" w:pos="9062"/>
        </w:tabs>
        <w:rPr>
          <w:rFonts w:eastAsiaTheme="minorEastAsia"/>
          <w:noProof/>
          <w:sz w:val="24"/>
          <w:szCs w:val="24"/>
          <w:lang w:eastAsia="fr-FR"/>
        </w:rPr>
      </w:pPr>
      <w:hyperlink w:anchor="_Toc236249053" w:history="1">
        <w:r w:rsidRPr="00902352">
          <w:rPr>
            <w:rStyle w:val="Lienhypertexte"/>
            <w:noProof/>
          </w:rPr>
          <w:t>Vous avez fait beaucoup de chemin !</w:t>
        </w:r>
        <w:r>
          <w:rPr>
            <w:noProof/>
            <w:webHidden/>
          </w:rPr>
          <w:tab/>
        </w:r>
        <w:r>
          <w:rPr>
            <w:noProof/>
            <w:webHidden/>
          </w:rPr>
          <w:fldChar w:fldCharType="begin"/>
        </w:r>
        <w:r>
          <w:rPr>
            <w:noProof/>
            <w:webHidden/>
          </w:rPr>
          <w:instrText xml:space="preserve"> PAGEREF _Toc236249053 \h </w:instrText>
        </w:r>
        <w:r>
          <w:rPr>
            <w:noProof/>
            <w:webHidden/>
          </w:rPr>
        </w:r>
        <w:r>
          <w:rPr>
            <w:noProof/>
            <w:webHidden/>
          </w:rPr>
          <w:fldChar w:fldCharType="separate"/>
        </w:r>
        <w:r>
          <w:rPr>
            <w:noProof/>
            <w:webHidden/>
          </w:rPr>
          <w:t>15</w:t>
        </w:r>
        <w:r>
          <w:rPr>
            <w:noProof/>
            <w:webHidden/>
          </w:rPr>
          <w:fldChar w:fldCharType="end"/>
        </w:r>
      </w:hyperlink>
    </w:p>
    <w:p w14:paraId="5D6AFBEB" w14:textId="361518E1" w:rsidR="00C72306" w:rsidRDefault="00C72306">
      <w:pPr>
        <w:pStyle w:val="TM2"/>
        <w:tabs>
          <w:tab w:val="right" w:leader="dot" w:pos="9062"/>
        </w:tabs>
        <w:rPr>
          <w:rFonts w:eastAsiaTheme="minorEastAsia"/>
          <w:noProof/>
          <w:sz w:val="24"/>
          <w:szCs w:val="24"/>
          <w:lang w:eastAsia="fr-FR"/>
        </w:rPr>
      </w:pPr>
      <w:hyperlink w:anchor="_Toc236249054" w:history="1">
        <w:r w:rsidRPr="00902352">
          <w:rPr>
            <w:rStyle w:val="Lienhypertexte"/>
            <w:noProof/>
          </w:rPr>
          <w:t>Points clés à retenir</w:t>
        </w:r>
        <w:r>
          <w:rPr>
            <w:noProof/>
            <w:webHidden/>
          </w:rPr>
          <w:tab/>
        </w:r>
        <w:r>
          <w:rPr>
            <w:noProof/>
            <w:webHidden/>
          </w:rPr>
          <w:fldChar w:fldCharType="begin"/>
        </w:r>
        <w:r>
          <w:rPr>
            <w:noProof/>
            <w:webHidden/>
          </w:rPr>
          <w:instrText xml:space="preserve"> PAGEREF _Toc236249054 \h </w:instrText>
        </w:r>
        <w:r>
          <w:rPr>
            <w:noProof/>
            <w:webHidden/>
          </w:rPr>
        </w:r>
        <w:r>
          <w:rPr>
            <w:noProof/>
            <w:webHidden/>
          </w:rPr>
          <w:fldChar w:fldCharType="separate"/>
        </w:r>
        <w:r>
          <w:rPr>
            <w:noProof/>
            <w:webHidden/>
          </w:rPr>
          <w:t>16</w:t>
        </w:r>
        <w:r>
          <w:rPr>
            <w:noProof/>
            <w:webHidden/>
          </w:rPr>
          <w:fldChar w:fldCharType="end"/>
        </w:r>
      </w:hyperlink>
    </w:p>
    <w:p w14:paraId="6C4F5B2F" w14:textId="5243ADD2" w:rsidR="00C72306" w:rsidRDefault="00C72306">
      <w:pPr>
        <w:pStyle w:val="TM2"/>
        <w:tabs>
          <w:tab w:val="right" w:leader="dot" w:pos="9062"/>
        </w:tabs>
        <w:rPr>
          <w:rFonts w:eastAsiaTheme="minorEastAsia"/>
          <w:noProof/>
          <w:sz w:val="24"/>
          <w:szCs w:val="24"/>
          <w:lang w:eastAsia="fr-FR"/>
        </w:rPr>
      </w:pPr>
      <w:hyperlink w:anchor="_Toc236249055" w:history="1">
        <w:r w:rsidRPr="00902352">
          <w:rPr>
            <w:rStyle w:val="Lienhypertexte"/>
            <w:noProof/>
          </w:rPr>
          <w:t>Évaluation finale</w:t>
        </w:r>
        <w:r>
          <w:rPr>
            <w:noProof/>
            <w:webHidden/>
          </w:rPr>
          <w:tab/>
        </w:r>
        <w:r>
          <w:rPr>
            <w:noProof/>
            <w:webHidden/>
          </w:rPr>
          <w:fldChar w:fldCharType="begin"/>
        </w:r>
        <w:r>
          <w:rPr>
            <w:noProof/>
            <w:webHidden/>
          </w:rPr>
          <w:instrText xml:space="preserve"> PAGEREF _Toc236249055 \h </w:instrText>
        </w:r>
        <w:r>
          <w:rPr>
            <w:noProof/>
            <w:webHidden/>
          </w:rPr>
        </w:r>
        <w:r>
          <w:rPr>
            <w:noProof/>
            <w:webHidden/>
          </w:rPr>
          <w:fldChar w:fldCharType="separate"/>
        </w:r>
        <w:r>
          <w:rPr>
            <w:noProof/>
            <w:webHidden/>
          </w:rPr>
          <w:t>16</w:t>
        </w:r>
        <w:r>
          <w:rPr>
            <w:noProof/>
            <w:webHidden/>
          </w:rPr>
          <w:fldChar w:fldCharType="end"/>
        </w:r>
      </w:hyperlink>
    </w:p>
    <w:p w14:paraId="3B69FABB" w14:textId="314A0A9B" w:rsidR="00C72306" w:rsidRDefault="00C72306">
      <w:pPr>
        <w:pStyle w:val="TM2"/>
        <w:tabs>
          <w:tab w:val="right" w:leader="dot" w:pos="9062"/>
        </w:tabs>
        <w:rPr>
          <w:rFonts w:eastAsiaTheme="minorEastAsia"/>
          <w:noProof/>
          <w:sz w:val="24"/>
          <w:szCs w:val="24"/>
          <w:lang w:eastAsia="fr-FR"/>
        </w:rPr>
      </w:pPr>
      <w:hyperlink w:anchor="_Toc236249056" w:history="1">
        <w:r w:rsidRPr="00902352">
          <w:rPr>
            <w:rStyle w:val="Lienhypertexte"/>
            <w:noProof/>
          </w:rPr>
          <w:t>Fin du cours</w:t>
        </w:r>
        <w:r>
          <w:rPr>
            <w:noProof/>
            <w:webHidden/>
          </w:rPr>
          <w:tab/>
        </w:r>
        <w:r>
          <w:rPr>
            <w:noProof/>
            <w:webHidden/>
          </w:rPr>
          <w:fldChar w:fldCharType="begin"/>
        </w:r>
        <w:r>
          <w:rPr>
            <w:noProof/>
            <w:webHidden/>
          </w:rPr>
          <w:instrText xml:space="preserve"> PAGEREF _Toc236249056 \h </w:instrText>
        </w:r>
        <w:r>
          <w:rPr>
            <w:noProof/>
            <w:webHidden/>
          </w:rPr>
        </w:r>
        <w:r>
          <w:rPr>
            <w:noProof/>
            <w:webHidden/>
          </w:rPr>
          <w:fldChar w:fldCharType="separate"/>
        </w:r>
        <w:r>
          <w:rPr>
            <w:noProof/>
            <w:webHidden/>
          </w:rPr>
          <w:t>16</w:t>
        </w:r>
        <w:r>
          <w:rPr>
            <w:noProof/>
            <w:webHidden/>
          </w:rPr>
          <w:fldChar w:fldCharType="end"/>
        </w:r>
      </w:hyperlink>
    </w:p>
    <w:p w14:paraId="6BC4BE0F" w14:textId="24B520F6" w:rsidR="00C72306" w:rsidRDefault="00C72306">
      <w:pPr>
        <w:pStyle w:val="TM1"/>
        <w:tabs>
          <w:tab w:val="right" w:leader="dot" w:pos="9062"/>
        </w:tabs>
        <w:rPr>
          <w:rFonts w:eastAsiaTheme="minorEastAsia"/>
          <w:noProof/>
          <w:sz w:val="24"/>
          <w:szCs w:val="24"/>
          <w:lang w:eastAsia="fr-FR"/>
        </w:rPr>
      </w:pPr>
      <w:hyperlink w:anchor="_Toc236249057" w:history="1">
        <w:r w:rsidRPr="00902352">
          <w:rPr>
            <w:rStyle w:val="Lienhypertexte"/>
            <w:noProof/>
          </w:rPr>
          <w:t>Critique constructive</w:t>
        </w:r>
        <w:r>
          <w:rPr>
            <w:noProof/>
            <w:webHidden/>
          </w:rPr>
          <w:tab/>
        </w:r>
        <w:r>
          <w:rPr>
            <w:noProof/>
            <w:webHidden/>
          </w:rPr>
          <w:fldChar w:fldCharType="begin"/>
        </w:r>
        <w:r>
          <w:rPr>
            <w:noProof/>
            <w:webHidden/>
          </w:rPr>
          <w:instrText xml:space="preserve"> PAGEREF _Toc236249057 \h </w:instrText>
        </w:r>
        <w:r>
          <w:rPr>
            <w:noProof/>
            <w:webHidden/>
          </w:rPr>
        </w:r>
        <w:r>
          <w:rPr>
            <w:noProof/>
            <w:webHidden/>
          </w:rPr>
          <w:fldChar w:fldCharType="separate"/>
        </w:r>
        <w:r>
          <w:rPr>
            <w:noProof/>
            <w:webHidden/>
          </w:rPr>
          <w:t>16</w:t>
        </w:r>
        <w:r>
          <w:rPr>
            <w:noProof/>
            <w:webHidden/>
          </w:rPr>
          <w:fldChar w:fldCharType="end"/>
        </w:r>
      </w:hyperlink>
    </w:p>
    <w:p w14:paraId="75BC3564" w14:textId="459AC6A8" w:rsidR="00C72306" w:rsidRDefault="00C72306">
      <w:pPr>
        <w:pStyle w:val="TM1"/>
        <w:tabs>
          <w:tab w:val="right" w:leader="dot" w:pos="9062"/>
        </w:tabs>
        <w:rPr>
          <w:rFonts w:eastAsiaTheme="minorEastAsia"/>
          <w:noProof/>
          <w:sz w:val="24"/>
          <w:szCs w:val="24"/>
          <w:lang w:eastAsia="fr-FR"/>
        </w:rPr>
      </w:pPr>
      <w:hyperlink w:anchor="_Toc236249058" w:history="1">
        <w:r w:rsidRPr="00902352">
          <w:rPr>
            <w:rStyle w:val="Lienhypertexte"/>
            <w:noProof/>
            <w:lang w:val="en-US"/>
          </w:rPr>
          <w:t>Fin du document</w:t>
        </w:r>
        <w:r>
          <w:rPr>
            <w:noProof/>
            <w:webHidden/>
          </w:rPr>
          <w:tab/>
        </w:r>
        <w:r>
          <w:rPr>
            <w:noProof/>
            <w:webHidden/>
          </w:rPr>
          <w:fldChar w:fldCharType="begin"/>
        </w:r>
        <w:r>
          <w:rPr>
            <w:noProof/>
            <w:webHidden/>
          </w:rPr>
          <w:instrText xml:space="preserve"> PAGEREF _Toc236249058 \h </w:instrText>
        </w:r>
        <w:r>
          <w:rPr>
            <w:noProof/>
            <w:webHidden/>
          </w:rPr>
        </w:r>
        <w:r>
          <w:rPr>
            <w:noProof/>
            <w:webHidden/>
          </w:rPr>
          <w:fldChar w:fldCharType="separate"/>
        </w:r>
        <w:r>
          <w:rPr>
            <w:noProof/>
            <w:webHidden/>
          </w:rPr>
          <w:t>16</w:t>
        </w:r>
        <w:r>
          <w:rPr>
            <w:noProof/>
            <w:webHidden/>
          </w:rPr>
          <w:fldChar w:fldCharType="end"/>
        </w:r>
      </w:hyperlink>
    </w:p>
    <w:p w14:paraId="186F4963" w14:textId="5059258D" w:rsidR="00AF22C6" w:rsidRPr="00AF22C6" w:rsidRDefault="00AF22C6" w:rsidP="00AF22C6">
      <w:pPr>
        <w:rPr>
          <w:lang w:val="en-US"/>
        </w:rPr>
      </w:pPr>
      <w:r>
        <w:rPr>
          <w:lang w:val="en-US"/>
        </w:rPr>
        <w:fldChar w:fldCharType="end"/>
      </w:r>
    </w:p>
    <w:p w14:paraId="51CD15E2" w14:textId="77777777" w:rsidR="00413C7E" w:rsidRPr="00153CBF" w:rsidRDefault="00413C7E" w:rsidP="00413C7E">
      <w:pPr>
        <w:pStyle w:val="Titre1"/>
      </w:pPr>
      <w:bookmarkStart w:id="0" w:name="_Toc236172762"/>
      <w:bookmarkStart w:id="1" w:name="_Toc230383571"/>
      <w:bookmarkStart w:id="2" w:name="_Toc236249017"/>
      <w:r w:rsidRPr="00153CBF">
        <w:t>Aperçu</w:t>
      </w:r>
      <w:bookmarkEnd w:id="0"/>
      <w:bookmarkEnd w:id="2"/>
    </w:p>
    <w:p w14:paraId="43CD6DEC" w14:textId="3A9C32EC" w:rsidR="00413C7E" w:rsidRPr="00153CBF" w:rsidRDefault="0004702B" w:rsidP="00413C7E">
      <w:r>
        <w:rPr>
          <w:noProof/>
        </w:rPr>
        <w:drawing>
          <wp:inline distT="0" distB="0" distL="0" distR="0" wp14:anchorId="4C4C8D40" wp14:editId="79354270">
            <wp:extent cx="5746750" cy="869950"/>
            <wp:effectExtent l="0" t="0" r="6350" b="6350"/>
            <wp:docPr id="2075503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5746750" cy="869950"/>
                    </a:xfrm>
                    <a:prstGeom prst="rect">
                      <a:avLst/>
                    </a:prstGeom>
                    <a:noFill/>
                    <a:ln>
                      <a:noFill/>
                    </a:ln>
                  </pic:spPr>
                </pic:pic>
              </a:graphicData>
            </a:graphic>
          </wp:inline>
        </w:drawing>
      </w:r>
    </w:p>
    <w:p w14:paraId="5BE77DA2" w14:textId="4EB783E8" w:rsidR="008C284B" w:rsidRPr="003535D4" w:rsidRDefault="0004702B" w:rsidP="00413C7E">
      <w:r>
        <w:rPr>
          <w:noProof/>
          <w:lang w:val="en-US"/>
        </w:rPr>
        <w:drawing>
          <wp:inline distT="0" distB="0" distL="0" distR="0" wp14:anchorId="17B298ED" wp14:editId="6546C39E">
            <wp:extent cx="5238750" cy="1339850"/>
            <wp:effectExtent l="0" t="0" r="0" b="0"/>
            <wp:docPr id="14620508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screen">
                      <a:extLst>
                        <a:ext uri="{28A0092B-C50C-407E-A947-70E740481C1C}">
                          <a14:useLocalDpi xmlns:a14="http://schemas.microsoft.com/office/drawing/2010/main"/>
                        </a:ext>
                      </a:extLst>
                    </a:blip>
                    <a:srcRect/>
                    <a:stretch>
                      <a:fillRect/>
                    </a:stretch>
                  </pic:blipFill>
                  <pic:spPr bwMode="auto">
                    <a:xfrm>
                      <a:off x="0" y="0"/>
                      <a:ext cx="5238750" cy="1339850"/>
                    </a:xfrm>
                    <a:prstGeom prst="rect">
                      <a:avLst/>
                    </a:prstGeom>
                    <a:noFill/>
                    <a:ln>
                      <a:noFill/>
                    </a:ln>
                    <a:extLst>
                      <a:ext uri="{53640926-AAD7-44D8-BBD7-CCE9431645EC}">
                        <a14:shadowObscured xmlns:a14="http://schemas.microsoft.com/office/drawing/2010/main"/>
                      </a:ext>
                    </a:extLst>
                  </pic:spPr>
                </pic:pic>
              </a:graphicData>
            </a:graphic>
          </wp:inline>
        </w:drawing>
      </w:r>
      <w:r w:rsidR="008C284B" w:rsidRPr="003535D4">
        <w:t>Concepts clés</w:t>
      </w:r>
      <w:bookmarkEnd w:id="1"/>
    </w:p>
    <w:p w14:paraId="5ACB8F63" w14:textId="77777777" w:rsidR="008C284B" w:rsidRPr="003535D4" w:rsidRDefault="008C284B" w:rsidP="008C284B">
      <w:r w:rsidRPr="003535D4">
        <w:t xml:space="preserve">(Key </w:t>
      </w:r>
      <w:proofErr w:type="spellStart"/>
      <w:r w:rsidRPr="003535D4">
        <w:t>takeaways</w:t>
      </w:r>
      <w:proofErr w:type="spellEnd"/>
      <w:r w:rsidRPr="003535D4">
        <w:t>)</w:t>
      </w:r>
    </w:p>
    <w:p w14:paraId="704B124F" w14:textId="53200CB2" w:rsidR="00854033" w:rsidRPr="00854033" w:rsidRDefault="00854033" w:rsidP="00854033">
      <w:r w:rsidRPr="00854033">
        <w:t>Dans ce cours, vous découvrirez les outils courants d'analyse et de visualisation des données afin de vous familiariser avec eux et de savoir comment les projets de science des données les utilisent.</w:t>
      </w:r>
    </w:p>
    <w:p w14:paraId="0B0A5FEE" w14:textId="77777777" w:rsidR="00854033" w:rsidRPr="00854033" w:rsidRDefault="00854033" w:rsidP="00854033">
      <w:r w:rsidRPr="00854033">
        <w:t>PRÉSENTATION DU COURS</w:t>
      </w:r>
    </w:p>
    <w:p w14:paraId="280EF16C" w14:textId="77777777" w:rsidR="00854033" w:rsidRPr="00854033" w:rsidRDefault="00854033" w:rsidP="00854033">
      <w:r w:rsidRPr="00854033">
        <w:t>À propos de ce cours</w:t>
      </w:r>
    </w:p>
    <w:p w14:paraId="60508C68" w14:textId="77777777" w:rsidR="00854033" w:rsidRPr="00854033" w:rsidRDefault="00854033" w:rsidP="00854033">
      <w:r w:rsidRPr="00854033">
        <w:t>Obtenez une accréditation !</w:t>
      </w:r>
    </w:p>
    <w:p w14:paraId="39980CE6" w14:textId="77777777" w:rsidR="00854033" w:rsidRPr="00854033" w:rsidRDefault="00854033" w:rsidP="00854033">
      <w:r w:rsidRPr="00854033">
        <w:lastRenderedPageBreak/>
        <w:t>MODULE 1 : LA VALEUR DE L'OPEN SOURCE</w:t>
      </w:r>
    </w:p>
    <w:p w14:paraId="193397D1" w14:textId="77777777" w:rsidR="00854033" w:rsidRPr="00854033" w:rsidRDefault="00854033" w:rsidP="00854033">
      <w:r w:rsidRPr="00854033">
        <w:t>À propos de ce module</w:t>
      </w:r>
    </w:p>
    <w:p w14:paraId="6B53F29B" w14:textId="77777777" w:rsidR="00854033" w:rsidRPr="00854033" w:rsidRDefault="00854033" w:rsidP="00854033">
      <w:r w:rsidRPr="00854033">
        <w:t>Que signifie « open » ?</w:t>
      </w:r>
    </w:p>
    <w:p w14:paraId="0E8F21AB" w14:textId="77777777" w:rsidR="00854033" w:rsidRPr="00854033" w:rsidRDefault="00854033" w:rsidP="00854033">
      <w:r w:rsidRPr="00854033">
        <w:t>Pourquoi les logiciels open source sont-ils utiles ?</w:t>
      </w:r>
    </w:p>
    <w:p w14:paraId="240B4C41" w14:textId="77777777" w:rsidR="00854033" w:rsidRPr="00854033" w:rsidRDefault="00854033" w:rsidP="00854033">
      <w:r w:rsidRPr="00854033">
        <w:t>Git et GitHub</w:t>
      </w:r>
    </w:p>
    <w:p w14:paraId="607916C1" w14:textId="77777777" w:rsidR="00854033" w:rsidRPr="00854033" w:rsidRDefault="00854033" w:rsidP="00854033">
      <w:r w:rsidRPr="00854033">
        <w:t>Quiz</w:t>
      </w:r>
    </w:p>
    <w:p w14:paraId="206ACC59" w14:textId="77777777" w:rsidR="00854033" w:rsidRPr="00854033" w:rsidRDefault="00854033" w:rsidP="00854033">
      <w:r w:rsidRPr="00854033">
        <w:t>MODULE 2 : OUTILS D'ANALYSE ET DE VISUALISATION DES DONNÉES</w:t>
      </w:r>
    </w:p>
    <w:p w14:paraId="3C2E2AD4" w14:textId="77777777" w:rsidR="00854033" w:rsidRPr="00854033" w:rsidRDefault="00854033" w:rsidP="00854033">
      <w:r w:rsidRPr="00854033">
        <w:t>À propos de ce module</w:t>
      </w:r>
    </w:p>
    <w:p w14:paraId="44D8C613" w14:textId="77777777" w:rsidR="00854033" w:rsidRPr="00854033" w:rsidRDefault="00854033" w:rsidP="00854033">
      <w:r w:rsidRPr="00854033">
        <w:t>Présentation</w:t>
      </w:r>
    </w:p>
    <w:p w14:paraId="18AFD36B" w14:textId="77777777" w:rsidR="00854033" w:rsidRPr="00854033" w:rsidRDefault="00854033" w:rsidP="00854033">
      <w:pPr>
        <w:rPr>
          <w:lang w:val="en-US"/>
        </w:rPr>
      </w:pPr>
      <w:r w:rsidRPr="00854033">
        <w:rPr>
          <w:lang w:val="en-US"/>
        </w:rPr>
        <w:t>Microsoft Excel</w:t>
      </w:r>
    </w:p>
    <w:p w14:paraId="5A0633CF" w14:textId="77777777" w:rsidR="00854033" w:rsidRPr="00854033" w:rsidRDefault="00854033" w:rsidP="00854033">
      <w:pPr>
        <w:rPr>
          <w:lang w:val="en-US"/>
        </w:rPr>
      </w:pPr>
      <w:r w:rsidRPr="00854033">
        <w:rPr>
          <w:lang w:val="en-US"/>
        </w:rPr>
        <w:t>Google Sheets</w:t>
      </w:r>
    </w:p>
    <w:p w14:paraId="4D3E5810" w14:textId="77777777" w:rsidR="00854033" w:rsidRPr="00854033" w:rsidRDefault="00854033" w:rsidP="00854033">
      <w:pPr>
        <w:rPr>
          <w:lang w:val="en-US"/>
        </w:rPr>
      </w:pPr>
      <w:r w:rsidRPr="00854033">
        <w:rPr>
          <w:lang w:val="en-US"/>
        </w:rPr>
        <w:t>Langage SQL</w:t>
      </w:r>
    </w:p>
    <w:p w14:paraId="07CC9527" w14:textId="77777777" w:rsidR="00854033" w:rsidRPr="00854033" w:rsidRDefault="00854033" w:rsidP="00854033">
      <w:pPr>
        <w:rPr>
          <w:lang w:val="en-US"/>
        </w:rPr>
      </w:pPr>
      <w:r w:rsidRPr="00854033">
        <w:rPr>
          <w:lang w:val="en-US"/>
        </w:rPr>
        <w:t>Python</w:t>
      </w:r>
    </w:p>
    <w:p w14:paraId="08FA6707" w14:textId="77777777" w:rsidR="00854033" w:rsidRPr="00854033" w:rsidRDefault="00854033" w:rsidP="00854033">
      <w:pPr>
        <w:rPr>
          <w:lang w:val="en-US"/>
        </w:rPr>
      </w:pPr>
      <w:r w:rsidRPr="00854033">
        <w:rPr>
          <w:lang w:val="en-US"/>
        </w:rPr>
        <w:t>IBM Watson Studio</w:t>
      </w:r>
    </w:p>
    <w:p w14:paraId="3CB975EC" w14:textId="77777777" w:rsidR="00854033" w:rsidRPr="00854033" w:rsidRDefault="00854033" w:rsidP="00854033">
      <w:r w:rsidRPr="00854033">
        <w:t>Tableau</w:t>
      </w:r>
    </w:p>
    <w:p w14:paraId="04EED22F" w14:textId="77777777" w:rsidR="00854033" w:rsidRPr="00854033" w:rsidRDefault="00854033" w:rsidP="00854033">
      <w:proofErr w:type="spellStart"/>
      <w:r w:rsidRPr="00854033">
        <w:t>Matplotlib</w:t>
      </w:r>
      <w:proofErr w:type="spellEnd"/>
    </w:p>
    <w:p w14:paraId="40DD7A90" w14:textId="77777777" w:rsidR="00854033" w:rsidRPr="00854033" w:rsidRDefault="00854033" w:rsidP="00854033">
      <w:r w:rsidRPr="00854033">
        <w:t>Et bien d'autres outils</w:t>
      </w:r>
    </w:p>
    <w:p w14:paraId="0AA2E10D" w14:textId="77777777" w:rsidR="00854033" w:rsidRPr="00854033" w:rsidRDefault="00854033" w:rsidP="00854033">
      <w:r w:rsidRPr="00854033">
        <w:t>Quiz</w:t>
      </w:r>
    </w:p>
    <w:p w14:paraId="1338C227" w14:textId="77777777" w:rsidR="00854033" w:rsidRPr="00854033" w:rsidRDefault="00854033" w:rsidP="00854033">
      <w:r w:rsidRPr="00854033">
        <w:t>MODULE 3 : EXISTE-T-IL UN BON OUTIL ?</w:t>
      </w:r>
    </w:p>
    <w:p w14:paraId="037D14A2" w14:textId="77777777" w:rsidR="00854033" w:rsidRPr="00854033" w:rsidRDefault="00854033" w:rsidP="00854033">
      <w:r w:rsidRPr="00854033">
        <w:t>À propos de ce module</w:t>
      </w:r>
    </w:p>
    <w:p w14:paraId="7646868E" w14:textId="77777777" w:rsidR="00854033" w:rsidRPr="00854033" w:rsidRDefault="00854033" w:rsidP="00854033">
      <w:r w:rsidRPr="00854033">
        <w:t>Votre boîte à outils</w:t>
      </w:r>
    </w:p>
    <w:p w14:paraId="73766F26" w14:textId="77777777" w:rsidR="00854033" w:rsidRPr="00854033" w:rsidRDefault="00854033" w:rsidP="00854033">
      <w:r w:rsidRPr="00854033">
        <w:t>Comment une entreprise choisit-elle ses outils ?</w:t>
      </w:r>
    </w:p>
    <w:p w14:paraId="1C207E59" w14:textId="77777777" w:rsidR="00854033" w:rsidRPr="00854033" w:rsidRDefault="00854033" w:rsidP="00854033">
      <w:r w:rsidRPr="00854033">
        <w:t>Quels outils choisir pour se former ?</w:t>
      </w:r>
    </w:p>
    <w:p w14:paraId="65662B08" w14:textId="77777777" w:rsidR="00854033" w:rsidRPr="00854033" w:rsidRDefault="00854033" w:rsidP="00854033">
      <w:r w:rsidRPr="00854033">
        <w:t>Quiz</w:t>
      </w:r>
    </w:p>
    <w:p w14:paraId="2A8030D2" w14:textId="77777777" w:rsidR="00854033" w:rsidRPr="00854033" w:rsidRDefault="00854033" w:rsidP="00854033">
      <w:r w:rsidRPr="00854033">
        <w:t>RÉCAPITULATIF ET ÉVALUATION FINALE</w:t>
      </w:r>
    </w:p>
    <w:p w14:paraId="12DDAD60" w14:textId="77777777" w:rsidR="00854033" w:rsidRPr="00854033" w:rsidRDefault="00854033" w:rsidP="00854033">
      <w:r w:rsidRPr="00854033">
        <w:t>Vous avez fait beaucoup de chemin !</w:t>
      </w:r>
    </w:p>
    <w:p w14:paraId="07B2C213" w14:textId="77777777" w:rsidR="00854033" w:rsidRPr="00854033" w:rsidRDefault="00854033" w:rsidP="00854033">
      <w:r w:rsidRPr="00854033">
        <w:t>Points clés à retenir</w:t>
      </w:r>
    </w:p>
    <w:p w14:paraId="0112096E" w14:textId="77777777" w:rsidR="00854033" w:rsidRPr="00854033" w:rsidRDefault="00854033" w:rsidP="00854033">
      <w:r w:rsidRPr="00854033">
        <w:t>Évaluation finale</w:t>
      </w:r>
    </w:p>
    <w:p w14:paraId="79F7E086" w14:textId="2AECA26E" w:rsidR="00854033" w:rsidRPr="00854033" w:rsidRDefault="00854033" w:rsidP="00854033">
      <w:r w:rsidRPr="00854033">
        <w:t>Fin du cours</w:t>
      </w:r>
    </w:p>
    <w:p w14:paraId="3700C3FA" w14:textId="34298288" w:rsidR="00854033" w:rsidRDefault="00854033" w:rsidP="00854033">
      <w:pPr>
        <w:pStyle w:val="Titre1"/>
      </w:pPr>
      <w:bookmarkStart w:id="3" w:name="_Toc236249018"/>
      <w:r w:rsidRPr="00854033">
        <w:lastRenderedPageBreak/>
        <w:t>******************</w:t>
      </w:r>
      <w:bookmarkEnd w:id="3"/>
    </w:p>
    <w:p w14:paraId="6713D736" w14:textId="77777777" w:rsidR="00AF7AFA" w:rsidRDefault="00AF7AFA" w:rsidP="00AF7AFA"/>
    <w:p w14:paraId="7D3F4DFE" w14:textId="77777777" w:rsidR="00AF7AFA" w:rsidRDefault="00AF7AFA" w:rsidP="00AF7AFA"/>
    <w:p w14:paraId="211C4801" w14:textId="77777777" w:rsidR="00AF7AFA" w:rsidRDefault="00AF7AFA" w:rsidP="00AF7AFA">
      <w:pPr>
        <w:pStyle w:val="Titre1"/>
      </w:pPr>
      <w:bookmarkStart w:id="4" w:name="_Toc236249019"/>
      <w:r>
        <w:t>PRÉSENTATION DU COURS</w:t>
      </w:r>
      <w:bookmarkEnd w:id="4"/>
    </w:p>
    <w:p w14:paraId="550308A8" w14:textId="77777777" w:rsidR="00AF7AFA" w:rsidRDefault="00AF7AFA" w:rsidP="00AF7AFA">
      <w:pPr>
        <w:pStyle w:val="Titre2"/>
      </w:pPr>
      <w:bookmarkStart w:id="5" w:name="_Toc236249020"/>
      <w:r>
        <w:t>À propos de ce cours</w:t>
      </w:r>
      <w:bookmarkEnd w:id="5"/>
    </w:p>
    <w:p w14:paraId="6562796C" w14:textId="549A8D61" w:rsidR="003535D4" w:rsidRPr="003535D4" w:rsidRDefault="003535D4" w:rsidP="003535D4">
      <w:pPr>
        <w:pStyle w:val="Citation"/>
      </w:pPr>
      <w:r w:rsidRPr="003535D4">
        <w:br/>
      </w:r>
      <w:r>
        <w:t>« </w:t>
      </w:r>
      <w:r w:rsidRPr="003535D4">
        <w:t>Il n'y a pas d'outils parfaits, mais de bons outils pour des personnes ayant certains objectifs.</w:t>
      </w:r>
      <w:r>
        <w:t> »</w:t>
      </w:r>
    </w:p>
    <w:p w14:paraId="0DD9221E" w14:textId="77777777" w:rsidR="003535D4" w:rsidRPr="003535D4" w:rsidRDefault="003535D4" w:rsidP="003535D4">
      <w:hyperlink r:id="rId10" w:tgtFrame="_blank" w:history="1">
        <w:r w:rsidRPr="003535D4">
          <w:rPr>
            <w:rStyle w:val="Lienhypertexte"/>
          </w:rPr>
          <w:t>Lisa Charlotte Rost(s'ouvre dans un nouvel onglet)</w:t>
        </w:r>
      </w:hyperlink>
      <w:r w:rsidRPr="003535D4">
        <w:t>, passionnée de visualisation de données</w:t>
      </w:r>
    </w:p>
    <w:p w14:paraId="5DFE925E" w14:textId="77777777" w:rsidR="003535D4" w:rsidRPr="003535D4" w:rsidRDefault="003535D4" w:rsidP="003535D4">
      <w:r w:rsidRPr="003535D4">
        <w:t xml:space="preserve">Les personnes qui travaillent dans le domaine de la science des données résolvent des problèmes et répondent à des questions tous les jours. Elles créent des modèles pour prévoir les résultats et découvrir des schémas sous-jacents. Les résultats et les découvertes permettent aux praticiens de la science des données, tels que les scientifiques des données (data </w:t>
      </w:r>
      <w:proofErr w:type="spellStart"/>
      <w:r w:rsidRPr="003535D4">
        <w:t>scientists</w:t>
      </w:r>
      <w:proofErr w:type="spellEnd"/>
      <w:r w:rsidRPr="003535D4">
        <w:t>), d'acquérir des connaissances qui peuvent conduire à des actions visant à améliorer les résultats futurs. Les </w:t>
      </w:r>
      <w:r w:rsidRPr="003535D4">
        <w:rPr>
          <w:b/>
          <w:bCs/>
        </w:rPr>
        <w:t>outils et technologies</w:t>
      </w:r>
      <w:r w:rsidRPr="003535D4">
        <w:t xml:space="preserve"> de transformation des données utilisés par les </w:t>
      </w:r>
      <w:proofErr w:type="spellStart"/>
      <w:r w:rsidRPr="003535D4">
        <w:t>sdata</w:t>
      </w:r>
      <w:proofErr w:type="spellEnd"/>
      <w:r w:rsidRPr="003535D4">
        <w:t xml:space="preserve"> </w:t>
      </w:r>
      <w:proofErr w:type="spellStart"/>
      <w:r w:rsidRPr="003535D4">
        <w:t>scientists</w:t>
      </w:r>
      <w:proofErr w:type="spellEnd"/>
      <w:r w:rsidRPr="003535D4">
        <w:t xml:space="preserve"> sont essentiels pour atteindre ces résultats. </w:t>
      </w:r>
    </w:p>
    <w:p w14:paraId="0A420634" w14:textId="66208AA4" w:rsidR="003535D4" w:rsidRPr="003535D4" w:rsidRDefault="003535D4" w:rsidP="003535D4">
      <w:r w:rsidRPr="003535D4">
        <w:t>Bienvenue dans le cours </w:t>
      </w:r>
      <w:r w:rsidRPr="003535D4">
        <w:rPr>
          <w:i/>
          <w:iCs/>
        </w:rPr>
        <w:t>Présentation des outils et des langages de données</w:t>
      </w:r>
      <w:r w:rsidRPr="003535D4">
        <w:t> ! Dans ce cours, vous découvrirez plusieurs outils d'analyse et de visualisation des données. Vous apprendrez également à connaître les outils de données, les langages, les bibliothèques, les cadres</w:t>
      </w:r>
      <w:r w:rsidR="00A66D7B">
        <w:rPr>
          <w:rStyle w:val="Appelnotedebasdep"/>
        </w:rPr>
        <w:footnoteReference w:id="1"/>
      </w:r>
      <w:r w:rsidRPr="003535D4">
        <w:t>, les logiciels, et plus encore, utilisés dans le domaine de la science des données. L'objectif de ce cours est de vous présenter les outils courants de la science des données afin que vous puissiez vous familiariser avec leur utilisation dans les projets de science des données et que vous puissiez les reconnaître.</w:t>
      </w:r>
    </w:p>
    <w:p w14:paraId="21F4BB81" w14:textId="77777777" w:rsidR="003535D4" w:rsidRPr="003535D4" w:rsidRDefault="003535D4" w:rsidP="003535D4">
      <w:pPr>
        <w:rPr>
          <w:b/>
          <w:bCs/>
        </w:rPr>
      </w:pPr>
      <w:r w:rsidRPr="003535D4">
        <w:rPr>
          <w:b/>
          <w:bCs/>
        </w:rPr>
        <w:t>Objectifs d'apprentissage</w:t>
      </w:r>
    </w:p>
    <w:p w14:paraId="44CA09B2" w14:textId="77777777" w:rsidR="003535D4" w:rsidRPr="003535D4" w:rsidRDefault="003535D4" w:rsidP="00A66D7B">
      <w:pPr>
        <w:spacing w:after="0"/>
      </w:pPr>
      <w:r w:rsidRPr="003535D4">
        <w:t>À l'issue de ce cours, vous devriez être en mesure de :</w:t>
      </w:r>
    </w:p>
    <w:p w14:paraId="15E2D698" w14:textId="77777777" w:rsidR="003535D4" w:rsidRPr="003535D4" w:rsidRDefault="003535D4" w:rsidP="00A66D7B">
      <w:pPr>
        <w:numPr>
          <w:ilvl w:val="0"/>
          <w:numId w:val="1"/>
        </w:numPr>
        <w:spacing w:after="0"/>
      </w:pPr>
      <w:r w:rsidRPr="003535D4">
        <w:t>Reconnaître la valeur de la collaboration et de l'utilisation de l'open source dans le domaine de la science des données</w:t>
      </w:r>
    </w:p>
    <w:p w14:paraId="3A4F5265" w14:textId="77777777" w:rsidR="003535D4" w:rsidRPr="003535D4" w:rsidRDefault="003535D4" w:rsidP="00A66D7B">
      <w:pPr>
        <w:numPr>
          <w:ilvl w:val="0"/>
          <w:numId w:val="1"/>
        </w:numPr>
        <w:spacing w:after="0"/>
      </w:pPr>
      <w:r w:rsidRPr="003535D4">
        <w:t>Identifier l'objectif de GitHub</w:t>
      </w:r>
    </w:p>
    <w:p w14:paraId="1018C9FB" w14:textId="77777777" w:rsidR="003535D4" w:rsidRPr="003535D4" w:rsidRDefault="003535D4" w:rsidP="00A66D7B">
      <w:pPr>
        <w:numPr>
          <w:ilvl w:val="0"/>
          <w:numId w:val="1"/>
        </w:numPr>
        <w:spacing w:after="0"/>
      </w:pPr>
      <w:r w:rsidRPr="003535D4">
        <w:t>Identifier l'utilité d'une sélection d'outils courants d'analyse et de visualisation des données, notamment :</w:t>
      </w:r>
    </w:p>
    <w:p w14:paraId="22095B22" w14:textId="77777777" w:rsidR="003535D4" w:rsidRPr="003535D4" w:rsidRDefault="003535D4" w:rsidP="00A66D7B">
      <w:pPr>
        <w:numPr>
          <w:ilvl w:val="1"/>
          <w:numId w:val="1"/>
        </w:numPr>
        <w:spacing w:after="0"/>
      </w:pPr>
      <w:r w:rsidRPr="003535D4">
        <w:t>Microsoft Excel</w:t>
      </w:r>
    </w:p>
    <w:p w14:paraId="5BF9DCA0" w14:textId="77777777" w:rsidR="003535D4" w:rsidRPr="003535D4" w:rsidRDefault="003535D4" w:rsidP="00A66D7B">
      <w:pPr>
        <w:numPr>
          <w:ilvl w:val="1"/>
          <w:numId w:val="1"/>
        </w:numPr>
        <w:spacing w:after="0"/>
      </w:pPr>
      <w:r w:rsidRPr="003535D4">
        <w:t>Google Sheets</w:t>
      </w:r>
    </w:p>
    <w:p w14:paraId="1B91C596" w14:textId="77777777" w:rsidR="003535D4" w:rsidRPr="003535D4" w:rsidRDefault="003535D4" w:rsidP="00A66D7B">
      <w:pPr>
        <w:numPr>
          <w:ilvl w:val="1"/>
          <w:numId w:val="1"/>
        </w:numPr>
        <w:spacing w:after="0"/>
      </w:pPr>
      <w:proofErr w:type="spellStart"/>
      <w:r w:rsidRPr="003535D4">
        <w:t>Structured</w:t>
      </w:r>
      <w:proofErr w:type="spellEnd"/>
      <w:r w:rsidRPr="003535D4">
        <w:t xml:space="preserve"> Query </w:t>
      </w:r>
      <w:proofErr w:type="spellStart"/>
      <w:r w:rsidRPr="003535D4">
        <w:t>Language</w:t>
      </w:r>
      <w:proofErr w:type="spellEnd"/>
      <w:r w:rsidRPr="003535D4">
        <w:t xml:space="preserve"> (SQL)</w:t>
      </w:r>
    </w:p>
    <w:p w14:paraId="4255CEB4" w14:textId="77777777" w:rsidR="003535D4" w:rsidRPr="003535D4" w:rsidRDefault="003535D4" w:rsidP="00A66D7B">
      <w:pPr>
        <w:numPr>
          <w:ilvl w:val="1"/>
          <w:numId w:val="1"/>
        </w:numPr>
        <w:spacing w:after="0"/>
      </w:pPr>
      <w:r w:rsidRPr="003535D4">
        <w:t>Python</w:t>
      </w:r>
    </w:p>
    <w:p w14:paraId="70E7A69B" w14:textId="77777777" w:rsidR="003535D4" w:rsidRPr="003535D4" w:rsidRDefault="003535D4" w:rsidP="00A66D7B">
      <w:pPr>
        <w:numPr>
          <w:ilvl w:val="1"/>
          <w:numId w:val="1"/>
        </w:numPr>
        <w:spacing w:after="0"/>
      </w:pPr>
      <w:r w:rsidRPr="003535D4">
        <w:t>IBM Watson Studio</w:t>
      </w:r>
    </w:p>
    <w:p w14:paraId="01EF72A3" w14:textId="77777777" w:rsidR="003535D4" w:rsidRPr="003535D4" w:rsidRDefault="003535D4" w:rsidP="00A66D7B">
      <w:pPr>
        <w:numPr>
          <w:ilvl w:val="1"/>
          <w:numId w:val="1"/>
        </w:numPr>
        <w:spacing w:after="0"/>
      </w:pPr>
      <w:r w:rsidRPr="003535D4">
        <w:t>Tableau</w:t>
      </w:r>
    </w:p>
    <w:p w14:paraId="5A0D8119" w14:textId="77777777" w:rsidR="003535D4" w:rsidRPr="003535D4" w:rsidRDefault="003535D4" w:rsidP="00A66D7B">
      <w:pPr>
        <w:numPr>
          <w:ilvl w:val="1"/>
          <w:numId w:val="1"/>
        </w:numPr>
        <w:spacing w:after="0"/>
      </w:pPr>
      <w:proofErr w:type="spellStart"/>
      <w:r w:rsidRPr="003535D4">
        <w:lastRenderedPageBreak/>
        <w:t>Matplotlib</w:t>
      </w:r>
      <w:proofErr w:type="spellEnd"/>
    </w:p>
    <w:p w14:paraId="531E8A87" w14:textId="77777777" w:rsidR="003535D4" w:rsidRPr="003535D4" w:rsidRDefault="003535D4" w:rsidP="00A66D7B">
      <w:pPr>
        <w:numPr>
          <w:ilvl w:val="0"/>
          <w:numId w:val="1"/>
        </w:numPr>
        <w:spacing w:after="0"/>
      </w:pPr>
      <w:r w:rsidRPr="003535D4">
        <w:t>Identifier les facteurs que les entreprises peuvent prendre en compte lors de la sélection d'un outil de transformation des données</w:t>
      </w:r>
    </w:p>
    <w:p w14:paraId="55B543D8" w14:textId="77777777" w:rsidR="003535D4" w:rsidRPr="003535D4" w:rsidRDefault="003535D4" w:rsidP="00A66D7B">
      <w:pPr>
        <w:numPr>
          <w:ilvl w:val="0"/>
          <w:numId w:val="1"/>
        </w:numPr>
        <w:spacing w:after="0"/>
      </w:pPr>
      <w:r w:rsidRPr="003535D4">
        <w:t>Identifier les facteurs que les individus peuvent prendre en compte lors de la sélection d'un outil de transformation des données</w:t>
      </w:r>
    </w:p>
    <w:p w14:paraId="25F89767" w14:textId="77777777" w:rsidR="003535D4" w:rsidRPr="003535D4" w:rsidRDefault="003535D4" w:rsidP="003535D4">
      <w:pPr>
        <w:rPr>
          <w:b/>
          <w:bCs/>
        </w:rPr>
      </w:pPr>
      <w:r w:rsidRPr="003535D4">
        <w:rPr>
          <w:b/>
          <w:bCs/>
        </w:rPr>
        <w:t>Durée approximative</w:t>
      </w:r>
    </w:p>
    <w:p w14:paraId="4CD50D67" w14:textId="77777777" w:rsidR="003535D4" w:rsidRPr="003535D4" w:rsidRDefault="003535D4" w:rsidP="003535D4">
      <w:r w:rsidRPr="003535D4">
        <w:t>1 heure, 30 minutes</w:t>
      </w:r>
    </w:p>
    <w:p w14:paraId="24701118" w14:textId="77777777" w:rsidR="003535D4" w:rsidRPr="003535D4" w:rsidRDefault="003535D4" w:rsidP="003535D4">
      <w:pPr>
        <w:rPr>
          <w:b/>
          <w:bCs/>
        </w:rPr>
      </w:pPr>
      <w:r w:rsidRPr="003535D4">
        <w:rPr>
          <w:b/>
          <w:bCs/>
        </w:rPr>
        <w:t>Critères de terminaison</w:t>
      </w:r>
    </w:p>
    <w:p w14:paraId="7A4C960A" w14:textId="77777777" w:rsidR="003535D4" w:rsidRPr="003535D4" w:rsidRDefault="003535D4" w:rsidP="003535D4">
      <w:r w:rsidRPr="003535D4">
        <w:t>Pour obtenir des crédits pour ce cours, vous devez consulter toutes les pages du cours, effectuer les activités interactives et les quiz et réussir l'évaluation finale.</w:t>
      </w:r>
    </w:p>
    <w:p w14:paraId="6724F30B" w14:textId="77777777" w:rsidR="003535D4" w:rsidRPr="003535D4" w:rsidRDefault="003535D4" w:rsidP="003535D4">
      <w:r w:rsidRPr="003535D4">
        <w:t>Vous devez réussir le quiz à la fin de chaque module pour passer au module suivant.</w:t>
      </w:r>
    </w:p>
    <w:p w14:paraId="0F8CDF1D" w14:textId="77777777" w:rsidR="003535D4" w:rsidRPr="003535D4" w:rsidRDefault="003535D4" w:rsidP="003535D4">
      <w:r w:rsidRPr="003535D4">
        <w:t>Une évaluation finale notée a lieu à la fin du cours. Vous devez obtenir un score de 80 % pour le réussir. Ne vous inquiétez pas ! Si vous ne réussissez pas du premier coup, vous pouvez retenter le quiz autant de fois que nécessaire.</w:t>
      </w:r>
    </w:p>
    <w:p w14:paraId="2A582784" w14:textId="77777777" w:rsidR="003535D4" w:rsidRPr="003535D4" w:rsidRDefault="003535D4" w:rsidP="003535D4">
      <w:r w:rsidRPr="003535D4">
        <w:t>À mesure que vous progressez dans le cours, vous verrez des coches d'achèvement à côté des noms des modules et des leçons dans la navigation latérale.</w:t>
      </w:r>
    </w:p>
    <w:p w14:paraId="12F0AD7A" w14:textId="77777777" w:rsidR="003535D4" w:rsidRPr="003535D4" w:rsidRDefault="003535D4" w:rsidP="003535D4">
      <w:r w:rsidRPr="003535D4">
        <w:rPr>
          <w:b/>
          <w:bCs/>
        </w:rPr>
        <w:t>Droit d'auteur</w:t>
      </w:r>
    </w:p>
    <w:p w14:paraId="363BCF7A" w14:textId="77777777" w:rsidR="003535D4" w:rsidRPr="003535D4" w:rsidRDefault="003535D4" w:rsidP="003535D4">
      <w:r w:rsidRPr="003535D4">
        <w:t>© Copyright IBM Corporation 2023</w:t>
      </w:r>
    </w:p>
    <w:p w14:paraId="2F9350F7" w14:textId="77777777" w:rsidR="003535D4" w:rsidRPr="003535D4" w:rsidRDefault="003535D4" w:rsidP="003535D4">
      <w:r w:rsidRPr="003535D4">
        <w:t>Les supports de cours ne peuvent être reproduits en totalité ou en partie sans l'autorisation écrite préalable d'IBM.</w:t>
      </w:r>
    </w:p>
    <w:p w14:paraId="4195DECF" w14:textId="77777777" w:rsidR="003535D4" w:rsidRPr="003535D4" w:rsidRDefault="003535D4" w:rsidP="003535D4">
      <w:pPr>
        <w:rPr>
          <w:b/>
          <w:bCs/>
        </w:rPr>
      </w:pPr>
      <w:r w:rsidRPr="003535D4">
        <w:rPr>
          <w:b/>
          <w:bCs/>
        </w:rPr>
        <w:t>Informations sur la version du cours</w:t>
      </w:r>
    </w:p>
    <w:p w14:paraId="2D918531" w14:textId="77777777" w:rsidR="003535D4" w:rsidRPr="003535D4" w:rsidRDefault="003535D4" w:rsidP="003535D4">
      <w:r w:rsidRPr="003535D4">
        <w:rPr>
          <w:b/>
          <w:bCs/>
        </w:rPr>
        <w:t>Version : </w:t>
      </w:r>
      <w:r w:rsidRPr="003535D4">
        <w:t>1</w:t>
      </w:r>
    </w:p>
    <w:p w14:paraId="42AF620C" w14:textId="77777777" w:rsidR="003535D4" w:rsidRPr="003535D4" w:rsidRDefault="003535D4" w:rsidP="003535D4">
      <w:r w:rsidRPr="003535D4">
        <w:rPr>
          <w:b/>
          <w:bCs/>
        </w:rPr>
        <w:t>Date :</w:t>
      </w:r>
      <w:r w:rsidRPr="003535D4">
        <w:t> 30 septembre 2022</w:t>
      </w:r>
    </w:p>
    <w:p w14:paraId="5D513781" w14:textId="77777777" w:rsidR="003535D4" w:rsidRPr="003535D4" w:rsidRDefault="003535D4" w:rsidP="003535D4">
      <w:r w:rsidRPr="003535D4">
        <w:rPr>
          <w:b/>
          <w:bCs/>
        </w:rPr>
        <w:t>Notes sur l'édition : </w:t>
      </w:r>
      <w:r w:rsidRPr="003535D4">
        <w:t>la version généralement disponible (GA) du cours a été publiée.</w:t>
      </w:r>
    </w:p>
    <w:p w14:paraId="10C702D2" w14:textId="77777777" w:rsidR="003535D4" w:rsidRPr="003535D4" w:rsidRDefault="003535D4" w:rsidP="003535D4"/>
    <w:p w14:paraId="706FFB02" w14:textId="77777777" w:rsidR="00AF7AFA" w:rsidRDefault="00AF7AFA" w:rsidP="00AF7AFA">
      <w:pPr>
        <w:pStyle w:val="Titre3"/>
      </w:pPr>
      <w:bookmarkStart w:id="6" w:name="_Toc236249021"/>
      <w:r>
        <w:lastRenderedPageBreak/>
        <w:t>Obtenez une accréditation !</w:t>
      </w:r>
      <w:bookmarkEnd w:id="6"/>
    </w:p>
    <w:p w14:paraId="2DC47890" w14:textId="1CA31661" w:rsidR="00A66D7B" w:rsidRDefault="00A66D7B" w:rsidP="00A66D7B">
      <w:r w:rsidRPr="00A66D7B">
        <w:rPr>
          <w:noProof/>
        </w:rPr>
        <w:drawing>
          <wp:inline distT="0" distB="0" distL="0" distR="0" wp14:anchorId="379E3E76" wp14:editId="597F5229">
            <wp:extent cx="5040000" cy="2979444"/>
            <wp:effectExtent l="0" t="0" r="8255" b="0"/>
            <wp:docPr id="1298784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4232" name=""/>
                    <pic:cNvPicPr/>
                  </pic:nvPicPr>
                  <pic:blipFill>
                    <a:blip r:embed="rId11"/>
                    <a:stretch>
                      <a:fillRect/>
                    </a:stretch>
                  </pic:blipFill>
                  <pic:spPr>
                    <a:xfrm>
                      <a:off x="0" y="0"/>
                      <a:ext cx="5040000" cy="2979444"/>
                    </a:xfrm>
                    <a:prstGeom prst="rect">
                      <a:avLst/>
                    </a:prstGeom>
                  </pic:spPr>
                </pic:pic>
              </a:graphicData>
            </a:graphic>
          </wp:inline>
        </w:drawing>
      </w:r>
    </w:p>
    <w:p w14:paraId="3A6F8707" w14:textId="77777777" w:rsidR="00A66D7B" w:rsidRPr="00A66D7B" w:rsidRDefault="00A66D7B" w:rsidP="00A66D7B">
      <w:r w:rsidRPr="00A66D7B">
        <w:rPr>
          <w:b/>
          <w:bCs/>
        </w:rPr>
        <w:t>Qu'est-ce qu'un certificat numérique ?</w:t>
      </w:r>
    </w:p>
    <w:p w14:paraId="6FF854BD" w14:textId="452B10BD" w:rsidR="00A66D7B" w:rsidRPr="00A66D7B" w:rsidRDefault="00A66D7B" w:rsidP="00A66D7B">
      <w:r w:rsidRPr="00A66D7B">
        <w:t>Un certificat numérique est un indicateur reconnu et validé par l'industrie de l'acquisition de connaissances et de compétences. Les certificats numériques IBM SkillsBuild sont alignés sur les normes et les cadres du marché de l'emploi afin d'aider ceux qui les obtiennent à gagner en visibilité auprès d'employeurs potentiels. IBM SkillsBuild délivre ses certificats numériques via Credly.</w:t>
      </w:r>
    </w:p>
    <w:p w14:paraId="24D7BE4A" w14:textId="43A1BC5B" w:rsidR="00A66D7B" w:rsidRPr="00A66D7B" w:rsidRDefault="00A66D7B" w:rsidP="00A66D7B">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9"/>
          </mc:Choice>
          <mc:Fallback>
            <w:t>👉</w:t>
          </mc:Fallback>
        </mc:AlternateContent>
      </w:r>
      <w:r w:rsidRPr="00A66D7B">
        <w:rPr>
          <w:b/>
          <w:bCs/>
        </w:rPr>
        <w:t>Partagez vos certificats numériques sur</w:t>
      </w:r>
      <w:r w:rsidRPr="00A66D7B">
        <w:t xml:space="preserve"> </w:t>
      </w:r>
      <w:r w:rsidRPr="00A66D7B">
        <w:rPr>
          <w:b/>
          <w:bCs/>
          <w:color w:val="0070C0"/>
        </w:rPr>
        <w:t>LinkedIn</w:t>
      </w:r>
      <w:r>
        <w:rPr>
          <w:rStyle w:val="Appelnotedebasdep"/>
          <w:b/>
          <w:bCs/>
          <w:color w:val="0070C0"/>
        </w:rPr>
        <w:footnoteReference w:id="2"/>
      </w:r>
      <w:r w:rsidRPr="00A66D7B">
        <w:rPr>
          <w:color w:val="0070C0"/>
        </w:rPr>
        <w:t xml:space="preserve"> </w:t>
      </w:r>
      <w:r w:rsidRPr="00A66D7B">
        <w:t>et d'autres réseaux sociaux avec des employeurs potentiels, ou incluez-les dans votre CV pour renforcer vos compétences !</w:t>
      </w:r>
    </w:p>
    <w:p w14:paraId="33F47734" w14:textId="77777777" w:rsidR="00A66D7B" w:rsidRPr="00A66D7B" w:rsidRDefault="00A66D7B" w:rsidP="00A66D7B"/>
    <w:p w14:paraId="12FD5DBC" w14:textId="77777777" w:rsidR="00AF7AFA" w:rsidRDefault="00AF7AFA" w:rsidP="00AF7AFA">
      <w:pPr>
        <w:pStyle w:val="Titre1"/>
      </w:pPr>
      <w:bookmarkStart w:id="7" w:name="_Toc236249022"/>
      <w:r>
        <w:t>MODULE 1 : LA VALEUR DE L'OPEN SOURCE</w:t>
      </w:r>
      <w:bookmarkEnd w:id="7"/>
    </w:p>
    <w:p w14:paraId="1D01BF41" w14:textId="77777777" w:rsidR="00AF7AFA" w:rsidRDefault="00AF7AFA" w:rsidP="00AF7AFA">
      <w:pPr>
        <w:pStyle w:val="Titre2"/>
      </w:pPr>
      <w:bookmarkStart w:id="8" w:name="_Toc236249023"/>
      <w:r>
        <w:t>À propos de ce module</w:t>
      </w:r>
      <w:bookmarkEnd w:id="8"/>
    </w:p>
    <w:p w14:paraId="4DFD0201" w14:textId="77777777" w:rsidR="00913AAB" w:rsidRPr="00913AAB" w:rsidRDefault="00913AAB" w:rsidP="00913AAB">
      <w:pPr>
        <w:pStyle w:val="Titre3"/>
      </w:pPr>
      <w:bookmarkStart w:id="9" w:name="_Toc236249024"/>
      <w:r w:rsidRPr="00913AAB">
        <w:t>Introduction</w:t>
      </w:r>
      <w:bookmarkEnd w:id="9"/>
    </w:p>
    <w:p w14:paraId="7E42CE81" w14:textId="1A9ACE5D" w:rsidR="00913AAB" w:rsidRPr="00913AAB" w:rsidRDefault="00913AAB" w:rsidP="00913AAB">
      <w:r w:rsidRPr="00913AAB">
        <w:t xml:space="preserve">Dans ce module, vous découvrirez la manière collaborative de travailler avec des logiciels open source et aurez la possibilité de créer un </w:t>
      </w:r>
      <w:r w:rsidRPr="00913AAB">
        <w:rPr>
          <w:b/>
          <w:bCs/>
          <w:color w:val="0070C0"/>
        </w:rPr>
        <w:t>compte GitHub</w:t>
      </w:r>
      <w:r>
        <w:rPr>
          <w:rStyle w:val="Appelnotedebasdep"/>
          <w:b/>
          <w:bCs/>
          <w:color w:val="0070C0"/>
        </w:rPr>
        <w:footnoteReference w:id="3"/>
      </w:r>
      <w:r w:rsidRPr="00913AAB">
        <w:rPr>
          <w:color w:val="0070C0"/>
        </w:rPr>
        <w:t xml:space="preserve"> </w:t>
      </w:r>
      <w:r w:rsidRPr="00913AAB">
        <w:t>pour vous entraîner à ajouter des données.</w:t>
      </w:r>
    </w:p>
    <w:p w14:paraId="46D1EF0D" w14:textId="77777777" w:rsidR="00913AAB" w:rsidRPr="00913AAB" w:rsidRDefault="00913AAB" w:rsidP="00913AAB"/>
    <w:p w14:paraId="6712DECD" w14:textId="77777777" w:rsidR="00AF7AFA" w:rsidRDefault="00AF7AFA" w:rsidP="00AF7AFA">
      <w:pPr>
        <w:pStyle w:val="Titre2"/>
      </w:pPr>
      <w:bookmarkStart w:id="10" w:name="_Toc236249025"/>
      <w:r w:rsidRPr="002603D1">
        <w:lastRenderedPageBreak/>
        <w:t>Que signifie « open » ?</w:t>
      </w:r>
      <w:bookmarkEnd w:id="10"/>
    </w:p>
    <w:p w14:paraId="367FD61D" w14:textId="77777777" w:rsidR="00EA19DC" w:rsidRPr="00EA19DC" w:rsidRDefault="00EA19DC" w:rsidP="00EA19DC">
      <w:r w:rsidRPr="00EA19DC">
        <w:t>Les</w:t>
      </w:r>
      <w:r w:rsidRPr="00EA19DC">
        <w:rPr>
          <w:b/>
          <w:bCs/>
        </w:rPr>
        <w:t> logiciels open source</w:t>
      </w:r>
      <w:r w:rsidRPr="00EA19DC">
        <w:t> sont des logiciels dont le code est publié publiquement et qui peuvent être utilisés par n'importe qui.</w:t>
      </w:r>
    </w:p>
    <w:p w14:paraId="6145EB21" w14:textId="6B267643" w:rsidR="00EA19DC" w:rsidRPr="00EA19DC" w:rsidRDefault="00EA19DC" w:rsidP="00EA19DC">
      <w:r w:rsidRPr="00EA19DC">
        <w:t>Les logiciels open source sont collaboratifs, c'est-à-dire qu'ils s'appuient sur une communauté virtuelle</w:t>
      </w:r>
      <w:r>
        <w:rPr>
          <w:rStyle w:val="Appelnotedebasdep"/>
        </w:rPr>
        <w:footnoteReference w:id="4"/>
      </w:r>
      <w:r w:rsidRPr="00EA19DC">
        <w:t xml:space="preserve"> de personnes qui révisent, modifient et partagent le code source entre elles. Les développeurs partagent leurs connaissances, leurs idées et leur code pour créer des solutions logicielles plus innovantes.</w:t>
      </w:r>
    </w:p>
    <w:p w14:paraId="42E097FD" w14:textId="77777777" w:rsidR="00EA19DC" w:rsidRPr="00EA19DC" w:rsidRDefault="00EA19DC" w:rsidP="00EA19DC">
      <w:pPr>
        <w:spacing w:after="0"/>
      </w:pPr>
      <w:r w:rsidRPr="00EA19DC">
        <w:t>Voici quatre aspects essentiels des logiciels open source à garder à l'esprit :</w:t>
      </w:r>
    </w:p>
    <w:p w14:paraId="3D33904A" w14:textId="77777777" w:rsidR="00EA19DC" w:rsidRPr="00EA19DC" w:rsidRDefault="00EA19DC" w:rsidP="00EA19DC">
      <w:pPr>
        <w:numPr>
          <w:ilvl w:val="0"/>
          <w:numId w:val="2"/>
        </w:numPr>
        <w:spacing w:after="0"/>
      </w:pPr>
      <w:r w:rsidRPr="00EA19DC">
        <w:rPr>
          <w:b/>
          <w:bCs/>
        </w:rPr>
        <w:t>Utiliser :</w:t>
      </w:r>
      <w:r w:rsidRPr="00EA19DC">
        <w:t> n'importe qui peut utiliser et exécuter (ou faire fonctionner) le logiciel à n'importe quelle fin, dans le cadre de la licence.</w:t>
      </w:r>
    </w:p>
    <w:p w14:paraId="7E333661" w14:textId="77777777" w:rsidR="00EA19DC" w:rsidRPr="00EA19DC" w:rsidRDefault="00EA19DC" w:rsidP="00EA19DC">
      <w:pPr>
        <w:numPr>
          <w:ilvl w:val="0"/>
          <w:numId w:val="2"/>
        </w:numPr>
        <w:spacing w:after="0"/>
      </w:pPr>
      <w:r w:rsidRPr="00EA19DC">
        <w:rPr>
          <w:b/>
          <w:bCs/>
        </w:rPr>
        <w:t>Visualiser : </w:t>
      </w:r>
      <w:r w:rsidRPr="00EA19DC">
        <w:t>n'importe qui peut consulter le code source pour comprendre le fonctionnement du logiciel.</w:t>
      </w:r>
    </w:p>
    <w:p w14:paraId="0DBA1CBB" w14:textId="77777777" w:rsidR="00EA19DC" w:rsidRPr="00EA19DC" w:rsidRDefault="00EA19DC" w:rsidP="00EA19DC">
      <w:pPr>
        <w:numPr>
          <w:ilvl w:val="0"/>
          <w:numId w:val="2"/>
        </w:numPr>
        <w:spacing w:after="0"/>
      </w:pPr>
      <w:r w:rsidRPr="00EA19DC">
        <w:rPr>
          <w:b/>
          <w:bCs/>
        </w:rPr>
        <w:t>Modifier : </w:t>
      </w:r>
      <w:r w:rsidRPr="00EA19DC">
        <w:t>les améliorations, les corrections de bogue et les solutions peuvent venir de n'importe qui.</w:t>
      </w:r>
    </w:p>
    <w:p w14:paraId="37ECDE38" w14:textId="77777777" w:rsidR="00EA19DC" w:rsidRDefault="00EA19DC" w:rsidP="00EA19DC">
      <w:pPr>
        <w:numPr>
          <w:ilvl w:val="0"/>
          <w:numId w:val="2"/>
        </w:numPr>
        <w:spacing w:after="0"/>
      </w:pPr>
      <w:r w:rsidRPr="00EA19DC">
        <w:rPr>
          <w:b/>
          <w:bCs/>
        </w:rPr>
        <w:t>Partager :</w:t>
      </w:r>
      <w:r w:rsidRPr="00EA19DC">
        <w:t> les contributions sont basées sur un objectif commun et partagé.</w:t>
      </w:r>
    </w:p>
    <w:p w14:paraId="4F39BEC9" w14:textId="77777777" w:rsidR="00EA19DC" w:rsidRPr="00EA19DC" w:rsidRDefault="00EA19DC" w:rsidP="00EA19DC">
      <w:pPr>
        <w:spacing w:after="0"/>
        <w:ind w:left="720"/>
      </w:pPr>
    </w:p>
    <w:p w14:paraId="1515CB3C" w14:textId="77777777" w:rsidR="00EA19DC" w:rsidRPr="00EA19DC" w:rsidRDefault="00EA19DC" w:rsidP="00EA19DC">
      <w:pPr>
        <w:spacing w:after="0"/>
      </w:pPr>
      <w:r w:rsidRPr="00EA19DC">
        <w:t>Passons maintenant en revue la terminologie et les concepts de base utilisés dans le monde des logiciels open source.</w:t>
      </w:r>
    </w:p>
    <w:p w14:paraId="00227BD1" w14:textId="77777777" w:rsidR="00EA19DC" w:rsidRPr="00EA19DC" w:rsidRDefault="00EA19DC" w:rsidP="00EA19DC">
      <w:pPr>
        <w:numPr>
          <w:ilvl w:val="0"/>
          <w:numId w:val="3"/>
        </w:numPr>
        <w:spacing w:after="0"/>
      </w:pPr>
      <w:r w:rsidRPr="00EA19DC">
        <w:t>Une </w:t>
      </w:r>
      <w:r w:rsidRPr="00EA19DC">
        <w:rPr>
          <w:b/>
          <w:bCs/>
        </w:rPr>
        <w:t>communauté </w:t>
      </w:r>
      <w:r w:rsidRPr="00EA19DC">
        <w:t>est une entité liée à un projet open source. Il s'agit d'un groupe de personnes qui bénéficient du projet. </w:t>
      </w:r>
    </w:p>
    <w:p w14:paraId="45F4AB2F" w14:textId="77777777" w:rsidR="00EA19DC" w:rsidRPr="00EA19DC" w:rsidRDefault="00EA19DC" w:rsidP="00EA19DC">
      <w:pPr>
        <w:numPr>
          <w:ilvl w:val="0"/>
          <w:numId w:val="3"/>
        </w:numPr>
        <w:spacing w:after="0"/>
      </w:pPr>
      <w:r w:rsidRPr="00EA19DC">
        <w:t>Un </w:t>
      </w:r>
      <w:r w:rsidRPr="00EA19DC">
        <w:rPr>
          <w:b/>
          <w:bCs/>
        </w:rPr>
        <w:t>contributeur </w:t>
      </w:r>
      <w:r w:rsidRPr="00EA19DC">
        <w:t>est une personne qui apporte sa contribution à un projet.</w:t>
      </w:r>
    </w:p>
    <w:p w14:paraId="565814FF" w14:textId="77777777" w:rsidR="00EA19DC" w:rsidRPr="00EA19DC" w:rsidRDefault="00EA19DC" w:rsidP="00EA19DC">
      <w:pPr>
        <w:numPr>
          <w:ilvl w:val="0"/>
          <w:numId w:val="3"/>
        </w:numPr>
        <w:spacing w:after="0"/>
      </w:pPr>
      <w:r w:rsidRPr="00EA19DC">
        <w:t>Un </w:t>
      </w:r>
      <w:r w:rsidRPr="00EA19DC">
        <w:rPr>
          <w:b/>
          <w:bCs/>
        </w:rPr>
        <w:t>valideur </w:t>
      </w:r>
      <w:r w:rsidRPr="00EA19DC">
        <w:t>est une personne qui examine et approuve les modifications apportées au code source d'un projet. Un valideur a un accès en écriture (ou permission d'écrire) à un référentiel de code source. Cela signifie qu'il est autorisé à mettre à jour les données.</w:t>
      </w:r>
    </w:p>
    <w:p w14:paraId="0C2A6A95" w14:textId="77777777" w:rsidR="00EA19DC" w:rsidRPr="00EA19DC" w:rsidRDefault="00EA19DC" w:rsidP="00EA19DC">
      <w:pPr>
        <w:numPr>
          <w:ilvl w:val="0"/>
          <w:numId w:val="3"/>
        </w:numPr>
        <w:spacing w:after="0"/>
      </w:pPr>
      <w:r w:rsidRPr="00EA19DC">
        <w:t>Le </w:t>
      </w:r>
      <w:r w:rsidRPr="00EA19DC">
        <w:rPr>
          <w:b/>
          <w:bCs/>
        </w:rPr>
        <w:t>code de conduite</w:t>
      </w:r>
      <w:r w:rsidRPr="00EA19DC">
        <w:t> protège la communauté et fournit des directives sur les comportements acceptables. Tous les projets devraient avoir un code de conduite.</w:t>
      </w:r>
    </w:p>
    <w:p w14:paraId="524797D7" w14:textId="76EC3B7C" w:rsidR="00EA19DC" w:rsidRDefault="00EA19DC" w:rsidP="00EA19DC">
      <w:pPr>
        <w:numPr>
          <w:ilvl w:val="0"/>
          <w:numId w:val="3"/>
        </w:numPr>
        <w:spacing w:after="0"/>
      </w:pPr>
      <w:r w:rsidRPr="00EA19DC">
        <w:t>Les </w:t>
      </w:r>
      <w:r w:rsidRPr="00EA19DC">
        <w:rPr>
          <w:b/>
          <w:bCs/>
        </w:rPr>
        <w:t>directives de contribution</w:t>
      </w:r>
      <w:r>
        <w:rPr>
          <w:rStyle w:val="Appelnotedebasdep"/>
          <w:b/>
          <w:bCs/>
        </w:rPr>
        <w:footnoteReference w:id="5"/>
      </w:r>
      <w:r>
        <w:rPr>
          <w:b/>
          <w:bCs/>
        </w:rPr>
        <w:t xml:space="preserve"> </w:t>
      </w:r>
      <w:r>
        <w:rPr>
          <w:rStyle w:val="Appelnotedebasdep"/>
          <w:b/>
          <w:bCs/>
        </w:rPr>
        <w:footnoteReference w:id="6"/>
      </w:r>
      <w:r w:rsidRPr="00EA19DC">
        <w:t> décrivent comment contribuer et collaborer. </w:t>
      </w:r>
    </w:p>
    <w:p w14:paraId="759468CB" w14:textId="77777777" w:rsidR="00EA19DC" w:rsidRPr="00EA19DC" w:rsidRDefault="00EA19DC" w:rsidP="00EA19DC">
      <w:pPr>
        <w:spacing w:after="0"/>
        <w:ind w:left="720"/>
      </w:pPr>
    </w:p>
    <w:p w14:paraId="1F98F869" w14:textId="77777777" w:rsidR="00EA19DC" w:rsidRPr="00EA19DC" w:rsidRDefault="00EA19DC" w:rsidP="00EA19DC">
      <w:pPr>
        <w:spacing w:after="0"/>
      </w:pPr>
      <w:r w:rsidRPr="00EA19DC">
        <w:t>L'open source est une façon de travailler sur un projet qui repose sur l'accès et la collaboration.</w:t>
      </w:r>
    </w:p>
    <w:p w14:paraId="4A7E9DCC" w14:textId="77777777" w:rsidR="00EA19DC" w:rsidRDefault="00EA19DC" w:rsidP="00EA19DC">
      <w:pPr>
        <w:spacing w:after="0"/>
      </w:pPr>
      <w:r w:rsidRPr="00EA19DC">
        <w:t>Cependant, il existe quelques </w:t>
      </w:r>
      <w:r w:rsidRPr="00EA19DC">
        <w:rPr>
          <w:b/>
          <w:bCs/>
        </w:rPr>
        <w:t>idées fausses </w:t>
      </w:r>
      <w:r w:rsidRPr="00EA19DC">
        <w:t>sur l'open source.</w:t>
      </w:r>
    </w:p>
    <w:p w14:paraId="64CDD28B" w14:textId="77777777" w:rsidR="00EA19DC" w:rsidRPr="00EA19DC" w:rsidRDefault="00EA19DC" w:rsidP="00EA19DC">
      <w:pPr>
        <w:spacing w:after="0"/>
      </w:pPr>
    </w:p>
    <w:p w14:paraId="76788A26" w14:textId="77777777" w:rsidR="00EA19DC" w:rsidRPr="00EA19DC" w:rsidRDefault="00EA19DC" w:rsidP="00EA19DC">
      <w:r w:rsidRPr="00EA19DC">
        <w:rPr>
          <w:b/>
          <w:bCs/>
          <w:i/>
          <w:iCs/>
        </w:rPr>
        <w:t>Sélectionnez chaque carte pour connaître la vérité sur l'open source.</w:t>
      </w:r>
    </w:p>
    <w:p w14:paraId="47978217" w14:textId="23196EA9" w:rsidR="00EA19DC" w:rsidRDefault="00EA19DC" w:rsidP="00EA19DC">
      <w:pPr>
        <w:pStyle w:val="Titre3"/>
      </w:pPr>
      <w:bookmarkStart w:id="11" w:name="_Toc236249026"/>
      <w:r w:rsidRPr="00EA19DC">
        <w:t>L</w:t>
      </w:r>
      <w:r>
        <w:t>es 4</w:t>
      </w:r>
      <w:r w:rsidRPr="00EA19DC">
        <w:t xml:space="preserve"> vérité</w:t>
      </w:r>
      <w:r>
        <w:t>s</w:t>
      </w:r>
      <w:r w:rsidRPr="00EA19DC">
        <w:t xml:space="preserve"> sur l'open source</w:t>
      </w:r>
      <w:bookmarkEnd w:id="11"/>
    </w:p>
    <w:p w14:paraId="0DEC946A" w14:textId="77777777" w:rsidR="00FF62EE" w:rsidRPr="00190618" w:rsidRDefault="00FF62EE" w:rsidP="00190618">
      <w:pPr>
        <w:pStyle w:val="Paragraphedeliste"/>
        <w:numPr>
          <w:ilvl w:val="0"/>
          <w:numId w:val="5"/>
        </w:numPr>
        <w:spacing w:after="0"/>
      </w:pPr>
      <w:r w:rsidRPr="00190618">
        <w:t>C'est gratuit !</w:t>
      </w:r>
    </w:p>
    <w:p w14:paraId="36131197" w14:textId="77777777" w:rsidR="00FF62EE" w:rsidRPr="00190618" w:rsidRDefault="00FF62EE" w:rsidP="00190618">
      <w:pPr>
        <w:pStyle w:val="Paragraphedeliste"/>
        <w:numPr>
          <w:ilvl w:val="0"/>
          <w:numId w:val="5"/>
        </w:numPr>
        <w:spacing w:after="0"/>
      </w:pPr>
      <w:r w:rsidRPr="00190618">
        <w:t>Vous avez le code source, ce qui signifie que le logiciel est open source.</w:t>
      </w:r>
    </w:p>
    <w:p w14:paraId="735001F6" w14:textId="77777777" w:rsidR="00FF62EE" w:rsidRPr="00190618" w:rsidRDefault="00FF62EE" w:rsidP="00190618">
      <w:pPr>
        <w:pStyle w:val="Paragraphedeliste"/>
        <w:numPr>
          <w:ilvl w:val="0"/>
          <w:numId w:val="5"/>
        </w:numPr>
        <w:spacing w:after="0"/>
      </w:pPr>
      <w:r w:rsidRPr="00190618">
        <w:t>Vous pouvez utiliser l'open source comme bon vous semble.</w:t>
      </w:r>
    </w:p>
    <w:p w14:paraId="3BD56DC9" w14:textId="77777777" w:rsidR="00FF62EE" w:rsidRPr="00190618" w:rsidRDefault="00FF62EE" w:rsidP="00190618">
      <w:pPr>
        <w:pStyle w:val="Paragraphedeliste"/>
        <w:numPr>
          <w:ilvl w:val="0"/>
          <w:numId w:val="5"/>
        </w:numPr>
        <w:spacing w:after="0"/>
      </w:pPr>
      <w:r w:rsidRPr="00190618">
        <w:t>Vous l'avez téléchargé gratuitement, ce qui signifie qu'il est open source.</w:t>
      </w:r>
    </w:p>
    <w:p w14:paraId="56BDC15B" w14:textId="77777777" w:rsidR="00190618" w:rsidRDefault="00190618" w:rsidP="00190618">
      <w:pPr>
        <w:pStyle w:val="Titre4"/>
      </w:pPr>
      <w:r>
        <w:lastRenderedPageBreak/>
        <w:t>C'est gratuit !</w:t>
      </w:r>
    </w:p>
    <w:p w14:paraId="47251D63" w14:textId="485B3AA4" w:rsidR="00190618" w:rsidRPr="00190618" w:rsidRDefault="00190618" w:rsidP="00190618">
      <w:pPr>
        <w:spacing w:after="0"/>
      </w:pPr>
      <w:r w:rsidRPr="00190618">
        <w:t>L'open source est gratuit, mais il y a quelques considérations à prendre en compte.</w:t>
      </w:r>
    </w:p>
    <w:p w14:paraId="742BD1BE" w14:textId="73C38FA5" w:rsidR="00190618" w:rsidRPr="00190618" w:rsidRDefault="00190618" w:rsidP="00190618">
      <w:pPr>
        <w:spacing w:after="0"/>
      </w:pPr>
      <w:r w:rsidRPr="00190618">
        <w:t>Tout d'abord, l'open source offre une certaine liberté à ceux qui l'utilisent.</w:t>
      </w:r>
    </w:p>
    <w:p w14:paraId="1F3B178B" w14:textId="07AF341F" w:rsidR="00190618" w:rsidRPr="00190618" w:rsidRDefault="00190618" w:rsidP="00190618">
      <w:pPr>
        <w:spacing w:after="0"/>
      </w:pPr>
      <w:r w:rsidRPr="00190618">
        <w:t xml:space="preserve">Deuxièmement, il est gratuit parce </w:t>
      </w:r>
      <w:r w:rsidRPr="00190618">
        <w:rPr>
          <w:b/>
          <w:bCs/>
        </w:rPr>
        <w:t>qu'il n'y a pas de coût initial pour l'utiliser,</w:t>
      </w:r>
      <w:r w:rsidRPr="00190618">
        <w:t xml:space="preserve"> le modifier ou le distribuer.</w:t>
      </w:r>
    </w:p>
    <w:p w14:paraId="3411F275" w14:textId="77777777" w:rsidR="00190618" w:rsidRDefault="00190618" w:rsidP="00190618">
      <w:pPr>
        <w:spacing w:after="0"/>
      </w:pPr>
      <w:r w:rsidRPr="00190618">
        <w:t>Il faut toutefois garder à l'esprit que l</w:t>
      </w:r>
      <w:r w:rsidRPr="00190618">
        <w:rPr>
          <w:b/>
          <w:bCs/>
        </w:rPr>
        <w:t xml:space="preserve">es logiciels open source sont rarement accompagnés du support technique </w:t>
      </w:r>
      <w:r w:rsidRPr="00190618">
        <w:t xml:space="preserve">et des services de garantie qu'offrent les logiciels propriétaires. </w:t>
      </w:r>
    </w:p>
    <w:p w14:paraId="28707222" w14:textId="7FDB8AB8" w:rsidR="00190618" w:rsidRDefault="00190618" w:rsidP="00190618">
      <w:pPr>
        <w:spacing w:after="0"/>
      </w:pPr>
      <w:r w:rsidRPr="00190618">
        <w:t xml:space="preserve">Ainsi, par exemple, les entreprises peuvent avoir des </w:t>
      </w:r>
      <w:r w:rsidRPr="00190618">
        <w:rPr>
          <w:b/>
          <w:bCs/>
        </w:rPr>
        <w:t>dépenses ultérieures pour la maintenance des logiciels et la formation.</w:t>
      </w:r>
    </w:p>
    <w:p w14:paraId="6C60E4CB" w14:textId="77777777" w:rsidR="00190618" w:rsidRPr="00190618" w:rsidRDefault="00190618" w:rsidP="00190618">
      <w:pPr>
        <w:spacing w:after="0"/>
      </w:pPr>
    </w:p>
    <w:p w14:paraId="48AFAE6E" w14:textId="7CD7463C" w:rsidR="00190618" w:rsidRDefault="00190618" w:rsidP="00190618">
      <w:pPr>
        <w:pStyle w:val="Titre4"/>
      </w:pPr>
      <w:r>
        <w:t>Vous avez le code source, ce qui signifie que le logiciel est open source</w:t>
      </w:r>
    </w:p>
    <w:p w14:paraId="27A7C5F5" w14:textId="7E291B10" w:rsidR="00190618" w:rsidRPr="00190618" w:rsidRDefault="00190618" w:rsidP="00190618">
      <w:pPr>
        <w:rPr>
          <w:b/>
          <w:bCs/>
        </w:rPr>
      </w:pPr>
      <w:r w:rsidRPr="00190618">
        <w:t xml:space="preserve">L'accès au code source d'une application ne signifie pas qu'elle est open source. </w:t>
      </w:r>
      <w:r w:rsidRPr="00190618">
        <w:rPr>
          <w:b/>
          <w:bCs/>
        </w:rPr>
        <w:t>Les créateurs doivent encore accorder aux utilisateurs l'accès à la visualisation et à la modification du code source.</w:t>
      </w:r>
    </w:p>
    <w:p w14:paraId="16C37ACB" w14:textId="23394B5A" w:rsidR="00190618" w:rsidRDefault="00190618" w:rsidP="00190618">
      <w:pPr>
        <w:pStyle w:val="Titre4"/>
      </w:pPr>
      <w:r>
        <w:t>Vous pouvez utiliser l'open source comme bon vous semble</w:t>
      </w:r>
    </w:p>
    <w:p w14:paraId="4122D05F" w14:textId="5D66C194" w:rsidR="00190618" w:rsidRPr="00190618" w:rsidRDefault="00190618" w:rsidP="008F356B">
      <w:r w:rsidRPr="00190618">
        <w:t xml:space="preserve">Pas tout à fait. </w:t>
      </w:r>
      <w:r w:rsidRPr="00190618">
        <w:rPr>
          <w:b/>
          <w:bCs/>
        </w:rPr>
        <w:t xml:space="preserve">Les logiciels open source sont accompagnés d'une </w:t>
      </w: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9"/>
          </mc:Choice>
          <mc:Fallback>
            <w:t>👉</w:t>
          </mc:Fallback>
        </mc:AlternateContent>
      </w:r>
      <w:r w:rsidRPr="00190618">
        <w:rPr>
          <w:b/>
          <w:bCs/>
        </w:rPr>
        <w:t>licence que les utilisateurs doivent respecter.</w:t>
      </w:r>
      <w:r w:rsidRPr="00190618">
        <w:t xml:space="preserve"> Chaque projet open source peut avoir des conditions d'utilisation différentes.</w:t>
      </w:r>
    </w:p>
    <w:p w14:paraId="5C98C0BA" w14:textId="01223D38" w:rsidR="00EA19DC" w:rsidRDefault="00190618" w:rsidP="00190618">
      <w:pPr>
        <w:pStyle w:val="Titre4"/>
      </w:pPr>
      <w:r>
        <w:t>Vous l'avez téléchargé gratuitement, ce qui signifie qu'il est open source</w:t>
      </w:r>
    </w:p>
    <w:p w14:paraId="791D824B" w14:textId="77777777" w:rsidR="008F356B" w:rsidRPr="008F356B" w:rsidRDefault="008F356B" w:rsidP="008F356B">
      <w:r w:rsidRPr="008F356B">
        <w:t>Ce n’est pas parce que vous pouvez télécharger un logiciel sans payer qu'il est open source.</w:t>
      </w:r>
    </w:p>
    <w:p w14:paraId="436C4FF8" w14:textId="77777777" w:rsidR="008F356B" w:rsidRPr="008F356B" w:rsidRDefault="008F356B" w:rsidP="008F356B"/>
    <w:p w14:paraId="59FA5588" w14:textId="77777777" w:rsidR="00AF7AFA" w:rsidRDefault="00AF7AFA" w:rsidP="00AF7AFA">
      <w:pPr>
        <w:pStyle w:val="Titre2"/>
      </w:pPr>
      <w:bookmarkStart w:id="12" w:name="_Toc236249027"/>
      <w:r>
        <w:t>Pourquoi les logiciels open source sont-ils utiles ?</w:t>
      </w:r>
      <w:bookmarkEnd w:id="12"/>
    </w:p>
    <w:p w14:paraId="42930E76" w14:textId="77777777" w:rsidR="001641A1" w:rsidRPr="001641A1" w:rsidRDefault="001641A1" w:rsidP="001641A1">
      <w:pPr>
        <w:spacing w:after="0"/>
      </w:pPr>
      <w:r w:rsidRPr="001641A1">
        <w:t>Du </w:t>
      </w:r>
      <w:r w:rsidRPr="001641A1">
        <w:rPr>
          <w:b/>
          <w:bCs/>
        </w:rPr>
        <w:t>point de vue d'un scientifique des données</w:t>
      </w:r>
      <w:r w:rsidRPr="001641A1">
        <w:t> ou d'un</w:t>
      </w:r>
      <w:r w:rsidRPr="001641A1">
        <w:rPr>
          <w:b/>
          <w:bCs/>
        </w:rPr>
        <w:t> ingénieur des données </w:t>
      </w:r>
      <w:r w:rsidRPr="001641A1">
        <w:t>qui travaille avec du code dans le cadre d'u</w:t>
      </w:r>
      <w:r w:rsidRPr="001641A1">
        <w:rPr>
          <w:b/>
          <w:bCs/>
        </w:rPr>
        <w:t>n projet, l'accès libre aux nouvelles technologies et aux technologies clés est essentiel.</w:t>
      </w:r>
    </w:p>
    <w:p w14:paraId="1E9EAE12" w14:textId="77777777" w:rsidR="001641A1" w:rsidRPr="001641A1" w:rsidRDefault="001641A1" w:rsidP="001641A1">
      <w:pPr>
        <w:spacing w:after="0"/>
      </w:pPr>
      <w:r w:rsidRPr="001641A1">
        <w:t>Les logiciels open source permettent de découvrir de nouveaux logiciels et de développer des compétences. Les communautés open source peuvent :</w:t>
      </w:r>
    </w:p>
    <w:p w14:paraId="48889CEA" w14:textId="77777777" w:rsidR="001641A1" w:rsidRPr="001641A1" w:rsidRDefault="001641A1" w:rsidP="001641A1">
      <w:pPr>
        <w:numPr>
          <w:ilvl w:val="0"/>
          <w:numId w:val="6"/>
        </w:numPr>
        <w:spacing w:after="0"/>
      </w:pPr>
      <w:r w:rsidRPr="001641A1">
        <w:t>Être une ressource pour un mentorat</w:t>
      </w:r>
    </w:p>
    <w:p w14:paraId="3BF89593" w14:textId="77777777" w:rsidR="001641A1" w:rsidRPr="001641A1" w:rsidRDefault="001641A1" w:rsidP="001641A1">
      <w:pPr>
        <w:numPr>
          <w:ilvl w:val="0"/>
          <w:numId w:val="6"/>
        </w:numPr>
        <w:spacing w:after="0"/>
      </w:pPr>
      <w:r w:rsidRPr="001641A1">
        <w:t>Offrir aux développeurs la possibilité d'interagir et de mettre en valeur leur expertise</w:t>
      </w:r>
    </w:p>
    <w:p w14:paraId="4A8EF6B4" w14:textId="77777777" w:rsidR="001641A1" w:rsidRDefault="001641A1" w:rsidP="001641A1">
      <w:pPr>
        <w:numPr>
          <w:ilvl w:val="0"/>
          <w:numId w:val="6"/>
        </w:numPr>
        <w:spacing w:after="0"/>
      </w:pPr>
      <w:r w:rsidRPr="001641A1">
        <w:t>Potentiellement, aider les personnes qui commencent un parcours de codage à faire évoluer leur carrière</w:t>
      </w:r>
    </w:p>
    <w:p w14:paraId="0807C3B2" w14:textId="77777777" w:rsidR="001641A1" w:rsidRPr="001641A1" w:rsidRDefault="001641A1" w:rsidP="001641A1">
      <w:pPr>
        <w:spacing w:after="0"/>
        <w:ind w:left="720"/>
      </w:pPr>
    </w:p>
    <w:p w14:paraId="699B2A1C" w14:textId="77777777" w:rsidR="001641A1" w:rsidRPr="001641A1" w:rsidRDefault="001641A1" w:rsidP="001641A1">
      <w:pPr>
        <w:spacing w:after="0"/>
      </w:pPr>
      <w:r w:rsidRPr="001641A1">
        <w:t>Du </w:t>
      </w:r>
      <w:r w:rsidRPr="001641A1">
        <w:rPr>
          <w:b/>
          <w:bCs/>
        </w:rPr>
        <w:t>point de vue d'une entreprise</w:t>
      </w:r>
      <w:r w:rsidRPr="001641A1">
        <w:t>, les logiciels open source présentent de nombreux avantages.</w:t>
      </w:r>
    </w:p>
    <w:p w14:paraId="00AB6265" w14:textId="77777777" w:rsidR="001641A1" w:rsidRPr="001641A1" w:rsidRDefault="001641A1" w:rsidP="001641A1">
      <w:pPr>
        <w:numPr>
          <w:ilvl w:val="0"/>
          <w:numId w:val="7"/>
        </w:numPr>
        <w:spacing w:after="0"/>
      </w:pPr>
      <w:r w:rsidRPr="001641A1">
        <w:t>Elles peuvent accroître l'innovation en utilisant le modèle communautaire. Par exemple, le code dont un projet peut avoir besoin peut déjà avoir été écrit et être disponible dans une communauté de logiciels open source.</w:t>
      </w:r>
    </w:p>
    <w:p w14:paraId="49EA7796" w14:textId="77777777" w:rsidR="001641A1" w:rsidRPr="001641A1" w:rsidRDefault="001641A1" w:rsidP="001641A1">
      <w:pPr>
        <w:numPr>
          <w:ilvl w:val="0"/>
          <w:numId w:val="7"/>
        </w:numPr>
        <w:spacing w:after="0"/>
      </w:pPr>
      <w:r w:rsidRPr="001641A1">
        <w:t xml:space="preserve">Il est possible de </w:t>
      </w:r>
      <w:r w:rsidRPr="001641A1">
        <w:rPr>
          <w:b/>
          <w:bCs/>
        </w:rPr>
        <w:t>réaliser des économies</w:t>
      </w:r>
      <w:r w:rsidRPr="001641A1">
        <w:t xml:space="preserve"> en développant des logiciels et en documentant, testant et éliminant les bogues.</w:t>
      </w:r>
    </w:p>
    <w:p w14:paraId="42FA867E" w14:textId="77777777" w:rsidR="001641A1" w:rsidRPr="001641A1" w:rsidRDefault="001641A1" w:rsidP="001641A1">
      <w:pPr>
        <w:numPr>
          <w:ilvl w:val="0"/>
          <w:numId w:val="7"/>
        </w:numPr>
        <w:spacing w:after="0"/>
      </w:pPr>
      <w:r w:rsidRPr="001641A1">
        <w:t xml:space="preserve">En lançant un projet ou en contribuant à un projet existant, les entreprises peuvent </w:t>
      </w:r>
      <w:r w:rsidRPr="001641A1">
        <w:rPr>
          <w:b/>
          <w:bCs/>
        </w:rPr>
        <w:t>influencer l'orientation du développement technologique.</w:t>
      </w:r>
    </w:p>
    <w:p w14:paraId="20065C47" w14:textId="77777777" w:rsidR="001641A1" w:rsidRPr="001641A1" w:rsidRDefault="001641A1" w:rsidP="001641A1">
      <w:pPr>
        <w:numPr>
          <w:ilvl w:val="0"/>
          <w:numId w:val="7"/>
        </w:numPr>
        <w:spacing w:after="0"/>
        <w:rPr>
          <w:b/>
          <w:bCs/>
        </w:rPr>
      </w:pPr>
      <w:r w:rsidRPr="001641A1">
        <w:lastRenderedPageBreak/>
        <w:t xml:space="preserve">Les logiciels open source peuvent aider les entreprises à améliorer la sécurité et la fiabilité de leurs logiciels et à </w:t>
      </w:r>
      <w:r w:rsidRPr="001641A1">
        <w:rPr>
          <w:b/>
          <w:bCs/>
        </w:rPr>
        <w:t>ne pas se laisser distancer par leurs concurrents.</w:t>
      </w:r>
    </w:p>
    <w:p w14:paraId="272B1984" w14:textId="77777777" w:rsidR="001641A1" w:rsidRDefault="001641A1" w:rsidP="001641A1">
      <w:pPr>
        <w:rPr>
          <w:b/>
          <w:bCs/>
        </w:rPr>
      </w:pPr>
    </w:p>
    <w:p w14:paraId="750A273D" w14:textId="756B0EFE" w:rsidR="001641A1" w:rsidRDefault="001641A1" w:rsidP="001641A1">
      <w:pPr>
        <w:rPr>
          <w:b/>
          <w:bCs/>
        </w:rPr>
      </w:pPr>
      <w:r w:rsidRPr="001641A1">
        <w:rPr>
          <w:b/>
          <w:bCs/>
        </w:rPr>
        <w:t>Les logiciels open source mettent le code source à la disposition des utilisateurs et invitent une communauté de contributeurs techniques et non techniques à le développer et à l'améliorer.</w:t>
      </w:r>
    </w:p>
    <w:p w14:paraId="5F9D4624" w14:textId="77777777" w:rsidR="001641A1" w:rsidRPr="001641A1" w:rsidRDefault="001641A1" w:rsidP="001641A1"/>
    <w:p w14:paraId="73B0344B" w14:textId="77777777" w:rsidR="00AF7AFA" w:rsidRDefault="00AF7AFA" w:rsidP="00AF7AFA">
      <w:pPr>
        <w:pStyle w:val="Titre2"/>
      </w:pPr>
      <w:bookmarkStart w:id="13" w:name="_Toc236249028"/>
      <w:r>
        <w:t>Git et GitHub</w:t>
      </w:r>
      <w:bookmarkEnd w:id="13"/>
    </w:p>
    <w:p w14:paraId="76DEB7AF" w14:textId="77777777" w:rsidR="001641A1" w:rsidRPr="001641A1" w:rsidRDefault="001641A1" w:rsidP="001641A1">
      <w:r w:rsidRPr="001641A1">
        <w:t>Vous allez maintenant découvrir les outils du secteur open source. Git et GitHub sont deux plateformes apparentées, mais distinctes, qui sont extrêmement populaires et largement utilisées par les contributeurs de logiciels open source.</w:t>
      </w:r>
    </w:p>
    <w:p w14:paraId="5939BA65" w14:textId="77777777" w:rsidR="001641A1" w:rsidRPr="001641A1" w:rsidRDefault="001641A1" w:rsidP="001641A1">
      <w:r w:rsidRPr="001641A1">
        <w:rPr>
          <w:b/>
          <w:bCs/>
          <w:i/>
          <w:iCs/>
        </w:rPr>
        <w:t>Sélectionnez chaque onglet pour en savoir plus sur la différence entre Git et GitHub.</w:t>
      </w:r>
    </w:p>
    <w:p w14:paraId="70D3F339" w14:textId="04874264" w:rsidR="001641A1" w:rsidRDefault="001641A1" w:rsidP="001641A1">
      <w:pPr>
        <w:pStyle w:val="Titre3"/>
      </w:pPr>
      <w:bookmarkStart w:id="14" w:name="_Toc236249029"/>
      <w:r w:rsidRPr="001641A1">
        <w:t>Différence</w:t>
      </w:r>
      <w:r>
        <w:t xml:space="preserve"> </w:t>
      </w:r>
      <w:r w:rsidRPr="001641A1">
        <w:t>entre Git et GitHub</w:t>
      </w:r>
      <w:bookmarkEnd w:id="14"/>
    </w:p>
    <w:p w14:paraId="1AAE71DE" w14:textId="77777777" w:rsidR="001641A1" w:rsidRPr="001641A1" w:rsidRDefault="001641A1" w:rsidP="001641A1">
      <w:pPr>
        <w:pStyle w:val="Titre4"/>
      </w:pPr>
      <w:r w:rsidRPr="001641A1">
        <w:t>Git</w:t>
      </w:r>
    </w:p>
    <w:p w14:paraId="5B45B3C9" w14:textId="77777777" w:rsidR="001641A1" w:rsidRPr="001641A1" w:rsidRDefault="001641A1" w:rsidP="001641A1">
      <w:hyperlink r:id="rId12" w:tgtFrame="_blank" w:history="1">
        <w:r w:rsidRPr="001641A1">
          <w:rPr>
            <w:rStyle w:val="Lienhypertexte"/>
          </w:rPr>
          <w:t>Git(s'ouvre dans un nouvel onglet)</w:t>
        </w:r>
      </w:hyperlink>
      <w:r w:rsidRPr="001641A1">
        <w:t xml:space="preserve"> est un système de contrôle de version qui permet de suivre les modifications apportées au code source pendant le développement d'un logiciel. Il permet de coordonner le travail des programmeurs. Git est un logiciel open source sous licence. </w:t>
      </w:r>
      <w:r w:rsidRPr="001641A1">
        <w:rPr>
          <w:b/>
          <w:bCs/>
        </w:rPr>
        <w:t>Il est installé localement sur un ordinateur.</w:t>
      </w:r>
    </w:p>
    <w:p w14:paraId="170DFBAA" w14:textId="77777777" w:rsidR="001641A1" w:rsidRPr="001641A1" w:rsidRDefault="001641A1" w:rsidP="001641A1">
      <w:pPr>
        <w:pStyle w:val="Titre4"/>
      </w:pPr>
      <w:r w:rsidRPr="001641A1">
        <w:t>GitHub</w:t>
      </w:r>
    </w:p>
    <w:p w14:paraId="7EA8E8F2" w14:textId="37278770" w:rsidR="001641A1" w:rsidRDefault="001641A1" w:rsidP="001641A1">
      <w:hyperlink r:id="rId13" w:tgtFrame="_blank" w:history="1">
        <w:r w:rsidRPr="001641A1">
          <w:rPr>
            <w:rStyle w:val="Lienhypertexte"/>
          </w:rPr>
          <w:t>GitHub(s'ouvre dans un nouvel onglet)</w:t>
        </w:r>
      </w:hyperlink>
      <w:r w:rsidRPr="001641A1">
        <w:t xml:space="preserve"> est </w:t>
      </w:r>
      <w:r w:rsidRPr="001641A1">
        <w:rPr>
          <w:b/>
          <w:bCs/>
        </w:rPr>
        <w:t>un service en ligne qui permet d'héberger du code source,</w:t>
      </w:r>
      <w:r w:rsidRPr="001641A1">
        <w:t xml:space="preserve"> de contribuer et de collaborer. Il permet aux personnes de travailler ensemble sur des projets depuis n'importe où. Il propose des comptes gratuits, professionnels et d'entreprise.</w:t>
      </w:r>
    </w:p>
    <w:p w14:paraId="1527AA10" w14:textId="77777777" w:rsidR="001641A1" w:rsidRDefault="001641A1" w:rsidP="001641A1">
      <w:pPr>
        <w:spacing w:after="0"/>
        <w:rPr>
          <w:b/>
          <w:bCs/>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9"/>
          </mc:Choice>
          <mc:Fallback>
            <w:t>👉</w:t>
          </mc:Fallback>
        </mc:AlternateContent>
      </w:r>
      <w:r w:rsidRPr="001641A1">
        <w:rPr>
          <w:b/>
          <w:bCs/>
        </w:rPr>
        <w:t xml:space="preserve">Vous pouvez utiliser Git sans utiliser GitHub, </w:t>
      </w:r>
    </w:p>
    <w:p w14:paraId="0C08F4A6" w14:textId="2DB3F72A" w:rsidR="001641A1" w:rsidRPr="001641A1" w:rsidRDefault="001641A1" w:rsidP="001641A1">
      <w:pPr>
        <w:spacing w:after="0"/>
        <w:rPr>
          <w:b/>
          <w:bCs/>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6A0"/>
          </mc:Choice>
          <mc:Fallback>
            <w:t>⚠</w:t>
          </mc:Fallback>
        </mc:AlternateContent>
      </w:r>
      <w:r w:rsidRPr="001641A1">
        <w:rPr>
          <w:b/>
          <w:bCs/>
        </w:rPr>
        <w:t>mais vous ne pouvez pas utiliser GitHub sans utiliser Git.</w:t>
      </w:r>
    </w:p>
    <w:p w14:paraId="6BFBD0F6" w14:textId="77777777" w:rsidR="001641A1" w:rsidRDefault="001641A1" w:rsidP="001641A1"/>
    <w:p w14:paraId="794D3603" w14:textId="77777777" w:rsidR="009C2C96" w:rsidRPr="009C2C96" w:rsidRDefault="009C2C96" w:rsidP="009C2C96">
      <w:pPr>
        <w:pStyle w:val="Titre3"/>
      </w:pPr>
      <w:bookmarkStart w:id="15" w:name="_Toc236249030"/>
      <w:r w:rsidRPr="009C2C96">
        <w:t>Que pouvez-vous faire dans GitHub ?</w:t>
      </w:r>
      <w:bookmarkEnd w:id="15"/>
    </w:p>
    <w:p w14:paraId="221E0A53" w14:textId="0CC0B8B5" w:rsidR="009C2C96" w:rsidRPr="009C2C96" w:rsidRDefault="009C2C96" w:rsidP="009C2C96">
      <w:pPr>
        <w:spacing w:after="0"/>
      </w:pPr>
      <w:r w:rsidRPr="009C2C96">
        <w:t>Sur GitHub, les gens travaillent avec des </w:t>
      </w:r>
      <w:r w:rsidRPr="009C2C96">
        <w:rPr>
          <w:b/>
          <w:bCs/>
        </w:rPr>
        <w:t>référentiels</w:t>
      </w:r>
      <w:r>
        <w:rPr>
          <w:rStyle w:val="Appelnotedebasdep"/>
          <w:b/>
          <w:bCs/>
        </w:rPr>
        <w:footnoteReference w:id="7"/>
      </w:r>
      <w:r w:rsidRPr="009C2C96">
        <w:t>. Un référentiel est comme un dossier pour votre projet. Vous pouvez avoir plusieurs référentiels publics et privés dans GitHub. Les référentiels peuvent contenir des fichiers, des images, des vidéos, des feuilles de calcul et des ensembles de données. GitHub fournit l'historique des révisions pour tous les fichiers d'un référentiel.</w:t>
      </w:r>
    </w:p>
    <w:p w14:paraId="757EE818" w14:textId="77777777" w:rsidR="009C2C96" w:rsidRPr="009C2C96" w:rsidRDefault="009C2C96" w:rsidP="009C2C96">
      <w:pPr>
        <w:spacing w:after="0"/>
      </w:pPr>
      <w:r w:rsidRPr="009C2C96">
        <w:t>En général, dans GitHub, vous pouvez :</w:t>
      </w:r>
    </w:p>
    <w:p w14:paraId="209AC7AC" w14:textId="77777777" w:rsidR="009C2C96" w:rsidRPr="009C2C96" w:rsidRDefault="009C2C96" w:rsidP="009C2C96">
      <w:pPr>
        <w:numPr>
          <w:ilvl w:val="0"/>
          <w:numId w:val="8"/>
        </w:numPr>
        <w:spacing w:after="0"/>
      </w:pPr>
      <w:r w:rsidRPr="009C2C96">
        <w:t>Héberger </w:t>
      </w:r>
      <w:r w:rsidRPr="009C2C96">
        <w:rPr>
          <w:b/>
          <w:bCs/>
        </w:rPr>
        <w:t>votre propre </w:t>
      </w:r>
      <w:r w:rsidRPr="009C2C96">
        <w:t>projet open source. Pour ce faire, vous créez un référentiel en ligne et ajoutez des fichiers.</w:t>
      </w:r>
    </w:p>
    <w:p w14:paraId="6CEADB23" w14:textId="77777777" w:rsidR="009C2C96" w:rsidRPr="009C2C96" w:rsidRDefault="009C2C96" w:rsidP="009C2C96">
      <w:pPr>
        <w:numPr>
          <w:ilvl w:val="0"/>
          <w:numId w:val="8"/>
        </w:numPr>
        <w:spacing w:after="0"/>
      </w:pPr>
      <w:r w:rsidRPr="009C2C96">
        <w:t>Contribuer à un projet open source </w:t>
      </w:r>
      <w:r w:rsidRPr="009C2C96">
        <w:rPr>
          <w:b/>
          <w:bCs/>
        </w:rPr>
        <w:t>existant </w:t>
      </w:r>
      <w:r w:rsidRPr="009C2C96">
        <w:t>et public. Pour ce faire, vous accédez à une copie du référentiel du projet, effectuez des mises à jour et demandez une révision des modifications que vous souhaitez apporter.</w:t>
      </w:r>
    </w:p>
    <w:p w14:paraId="08E5BCC3" w14:textId="77777777" w:rsidR="009C2C96" w:rsidRDefault="009C2C96" w:rsidP="009C2C96">
      <w:pPr>
        <w:spacing w:after="0"/>
      </w:pPr>
      <w:r w:rsidRPr="009C2C96">
        <w:lastRenderedPageBreak/>
        <w:t>Vous allez ensuite créer votre propre compte GitHub !</w:t>
      </w:r>
    </w:p>
    <w:p w14:paraId="4CDA3A12" w14:textId="77777777" w:rsidR="009C2C96" w:rsidRDefault="009C2C96" w:rsidP="009C2C96">
      <w:pPr>
        <w:spacing w:after="0"/>
      </w:pPr>
    </w:p>
    <w:p w14:paraId="785C84C9" w14:textId="51121047" w:rsidR="009C2C96" w:rsidRDefault="009C2C96" w:rsidP="009C2C96">
      <w:pPr>
        <w:pStyle w:val="Titre3"/>
      </w:pPr>
      <w:bookmarkStart w:id="16" w:name="_Toc236249031"/>
      <w:r w:rsidRPr="001E6C3B">
        <w:t>Activité : l'open source en action !</w:t>
      </w:r>
      <w:r w:rsidR="007A7E93" w:rsidRPr="001E6C3B">
        <w:t xml:space="preserve"> (</w:t>
      </w:r>
      <w:r w:rsidR="007A7E93" w:rsidRPr="007A7E93">
        <w:t>Créer un compte GitHub</w:t>
      </w:r>
      <w:r w:rsidR="007A7E93">
        <w:t>)</w:t>
      </w:r>
      <w:bookmarkEnd w:id="16"/>
    </w:p>
    <w:p w14:paraId="085E8C8A" w14:textId="77777777" w:rsidR="009C2C96" w:rsidRPr="009C2C96" w:rsidRDefault="009C2C96" w:rsidP="009C2C96"/>
    <w:p w14:paraId="6B4CC42C" w14:textId="77777777" w:rsidR="00941FC0" w:rsidRPr="00941FC0" w:rsidRDefault="00941FC0" w:rsidP="00941FC0">
      <w:r w:rsidRPr="00941FC0">
        <w:t>Dans l'activité suivante, vous allez vous rendre sur </w:t>
      </w:r>
      <w:hyperlink r:id="rId14" w:tgtFrame="_blank" w:history="1">
        <w:r w:rsidRPr="00941FC0">
          <w:rPr>
            <w:rStyle w:val="Lienhypertexte"/>
          </w:rPr>
          <w:t>GitHub(s'ouvre dans un nouvel onglet)</w:t>
        </w:r>
      </w:hyperlink>
      <w:r w:rsidRPr="00941FC0">
        <w:t> pour créer un compte gratuit et effectuer quelques courtes tâches pour créer votre premier référentiel.</w:t>
      </w:r>
    </w:p>
    <w:p w14:paraId="7B0EAD0D" w14:textId="77777777" w:rsidR="00941FC0" w:rsidRPr="00941FC0" w:rsidRDefault="00941FC0" w:rsidP="00941FC0">
      <w:r w:rsidRPr="00941FC0">
        <w:rPr>
          <w:b/>
          <w:bCs/>
        </w:rPr>
        <w:t>Remarque : </w:t>
      </w:r>
      <w:r w:rsidRPr="00941FC0">
        <w:t>les interfaces utilisateur changent fréquemment en ligne ; vous ne verrez donc pas de captures d'écran de GitHub ici. Mais ces instructions pas-à-pas sont conçues pour vous guider tout au long du processus. Au fil du temps, les étapes peuvent changer légèrement.</w:t>
      </w:r>
    </w:p>
    <w:p w14:paraId="7D11C4E1" w14:textId="77777777" w:rsidR="00941FC0" w:rsidRPr="00941FC0" w:rsidRDefault="00941FC0" w:rsidP="00941FC0">
      <w:r w:rsidRPr="00941FC0">
        <w:rPr>
          <w:b/>
          <w:bCs/>
        </w:rPr>
        <w:t>Clause de protection : </w:t>
      </w:r>
      <w:r w:rsidRPr="00941FC0">
        <w:t>dans le cadre de l'activité suivante, vous serez soumis à la politique de confidentialité de GitHub, et non à celle d'IBM ou d'IBM SkillsBuild.</w:t>
      </w:r>
    </w:p>
    <w:p w14:paraId="2E8B4076" w14:textId="3557B811" w:rsidR="009C2C96" w:rsidRDefault="007A7E93" w:rsidP="007A7E93">
      <w:pPr>
        <w:pStyle w:val="Titre4"/>
      </w:pPr>
      <w:r w:rsidRPr="007A7E93">
        <w:t>Créer un compte GitHub</w:t>
      </w:r>
    </w:p>
    <w:p w14:paraId="1D22A08E" w14:textId="77777777" w:rsidR="000517A4" w:rsidRPr="000517A4" w:rsidRDefault="000517A4" w:rsidP="000517A4">
      <w:pPr>
        <w:rPr>
          <w:b/>
          <w:bCs/>
        </w:rPr>
      </w:pPr>
      <w:r w:rsidRPr="000517A4">
        <w:rPr>
          <w:b/>
          <w:bCs/>
        </w:rPr>
        <w:t>Étape 1</w:t>
      </w:r>
    </w:p>
    <w:p w14:paraId="54762028" w14:textId="77777777" w:rsidR="000517A4" w:rsidRPr="000517A4" w:rsidRDefault="000517A4" w:rsidP="000517A4">
      <w:pPr>
        <w:spacing w:after="0"/>
        <w:rPr>
          <w:b/>
          <w:bCs/>
        </w:rPr>
      </w:pPr>
      <w:r w:rsidRPr="000517A4">
        <w:rPr>
          <w:b/>
          <w:bCs/>
        </w:rPr>
        <w:t>Créer un compte GitHub</w:t>
      </w:r>
    </w:p>
    <w:p w14:paraId="52BC7DB0" w14:textId="77777777" w:rsidR="000517A4" w:rsidRPr="000517A4" w:rsidRDefault="000517A4" w:rsidP="000517A4">
      <w:pPr>
        <w:spacing w:after="0"/>
      </w:pPr>
      <w:r w:rsidRPr="000517A4">
        <w:t>La création d'un compte GitHub est gratuite. C'est comme créer un nouveau compte sur les réseaux sociaux ou s'inscrire à une newsletter.</w:t>
      </w:r>
    </w:p>
    <w:p w14:paraId="242EBD01" w14:textId="77777777" w:rsidR="000517A4" w:rsidRPr="000517A4" w:rsidRDefault="000517A4" w:rsidP="000517A4">
      <w:pPr>
        <w:numPr>
          <w:ilvl w:val="0"/>
          <w:numId w:val="9"/>
        </w:numPr>
        <w:spacing w:after="0"/>
      </w:pPr>
      <w:r w:rsidRPr="000517A4">
        <w:t xml:space="preserve">Accédez à la page GitHub </w:t>
      </w:r>
      <w:proofErr w:type="spellStart"/>
      <w:r w:rsidRPr="000517A4">
        <w:t>Join</w:t>
      </w:r>
      <w:proofErr w:type="spellEnd"/>
      <w:r w:rsidRPr="000517A4">
        <w:t xml:space="preserve"> : </w:t>
      </w:r>
      <w:hyperlink r:id="rId15" w:tgtFrame="_blank" w:history="1">
        <w:r w:rsidRPr="000517A4">
          <w:rPr>
            <w:rStyle w:val="Lienhypertexte"/>
          </w:rPr>
          <w:t>https://github.com/join(s'ouvre dans un nouvel onglet)</w:t>
        </w:r>
      </w:hyperlink>
      <w:r w:rsidRPr="000517A4">
        <w:t>.</w:t>
      </w:r>
    </w:p>
    <w:p w14:paraId="301590B4" w14:textId="77777777" w:rsidR="000517A4" w:rsidRPr="000517A4" w:rsidRDefault="000517A4" w:rsidP="000517A4">
      <w:pPr>
        <w:numPr>
          <w:ilvl w:val="0"/>
          <w:numId w:val="9"/>
        </w:numPr>
        <w:spacing w:after="0"/>
      </w:pPr>
      <w:r w:rsidRPr="000517A4">
        <w:t>Remplissez le formulaire en ligne.</w:t>
      </w:r>
    </w:p>
    <w:p w14:paraId="465D0BDA" w14:textId="77777777" w:rsidR="000517A4" w:rsidRPr="000517A4" w:rsidRDefault="000517A4" w:rsidP="000517A4">
      <w:pPr>
        <w:numPr>
          <w:ilvl w:val="1"/>
          <w:numId w:val="9"/>
        </w:numPr>
        <w:spacing w:after="0"/>
      </w:pPr>
      <w:r w:rsidRPr="000517A4">
        <w:t>Entrez un </w:t>
      </w:r>
      <w:r w:rsidRPr="000517A4">
        <w:rPr>
          <w:b/>
          <w:bCs/>
        </w:rPr>
        <w:t>nom d'utilisateur</w:t>
      </w:r>
      <w:r w:rsidRPr="000517A4">
        <w:t>. Il sera alors affiché à tous sur GitHub. Si un nom d'utilisateur n'est pas disponible, continuez à essayer.</w:t>
      </w:r>
    </w:p>
    <w:p w14:paraId="7A9C8874" w14:textId="77777777" w:rsidR="000517A4" w:rsidRPr="000517A4" w:rsidRDefault="000517A4" w:rsidP="000517A4">
      <w:pPr>
        <w:numPr>
          <w:ilvl w:val="1"/>
          <w:numId w:val="9"/>
        </w:numPr>
        <w:spacing w:after="0"/>
      </w:pPr>
      <w:r w:rsidRPr="000517A4">
        <w:t>Entrez votre </w:t>
      </w:r>
      <w:r w:rsidRPr="000517A4">
        <w:rPr>
          <w:b/>
          <w:bCs/>
        </w:rPr>
        <w:t>adresse e-mail</w:t>
      </w:r>
      <w:r w:rsidRPr="000517A4">
        <w:t>, puis créez un </w:t>
      </w:r>
      <w:r w:rsidRPr="000517A4">
        <w:rPr>
          <w:b/>
          <w:bCs/>
        </w:rPr>
        <w:t>mot de passe</w:t>
      </w:r>
      <w:r w:rsidRPr="000517A4">
        <w:t>.</w:t>
      </w:r>
    </w:p>
    <w:p w14:paraId="622BB74F" w14:textId="77777777" w:rsidR="000517A4" w:rsidRPr="000517A4" w:rsidRDefault="000517A4" w:rsidP="000517A4">
      <w:pPr>
        <w:numPr>
          <w:ilvl w:val="1"/>
          <w:numId w:val="9"/>
        </w:numPr>
        <w:spacing w:after="0"/>
      </w:pPr>
      <w:r w:rsidRPr="000517A4">
        <w:t>Vérifiez votre compte.</w:t>
      </w:r>
    </w:p>
    <w:p w14:paraId="42244491" w14:textId="77777777" w:rsidR="000517A4" w:rsidRPr="000517A4" w:rsidRDefault="000517A4" w:rsidP="000517A4">
      <w:pPr>
        <w:numPr>
          <w:ilvl w:val="1"/>
          <w:numId w:val="9"/>
        </w:numPr>
        <w:spacing w:after="0"/>
      </w:pPr>
      <w:r w:rsidRPr="000517A4">
        <w:t>Sélectionnez </w:t>
      </w:r>
      <w:proofErr w:type="spellStart"/>
      <w:r w:rsidRPr="000517A4">
        <w:rPr>
          <w:b/>
          <w:bCs/>
        </w:rPr>
        <w:t>Create</w:t>
      </w:r>
      <w:proofErr w:type="spellEnd"/>
      <w:r w:rsidRPr="000517A4">
        <w:rPr>
          <w:b/>
          <w:bCs/>
        </w:rPr>
        <w:t xml:space="preserve"> </w:t>
      </w:r>
      <w:proofErr w:type="spellStart"/>
      <w:r w:rsidRPr="000517A4">
        <w:rPr>
          <w:b/>
          <w:bCs/>
        </w:rPr>
        <w:t>account</w:t>
      </w:r>
      <w:proofErr w:type="spellEnd"/>
      <w:r w:rsidRPr="000517A4">
        <w:t>.</w:t>
      </w:r>
    </w:p>
    <w:p w14:paraId="0467339D" w14:textId="77777777" w:rsidR="000517A4" w:rsidRPr="000517A4" w:rsidRDefault="000517A4" w:rsidP="000517A4">
      <w:pPr>
        <w:spacing w:after="0"/>
      </w:pPr>
      <w:r w:rsidRPr="000517A4">
        <w:t>C'est fait ! Vous êtes maintenant prêt à </w:t>
      </w:r>
      <w:hyperlink r:id="rId16" w:tgtFrame="_blank" w:history="1">
        <w:r w:rsidRPr="000517A4">
          <w:rPr>
            <w:rStyle w:val="Lienhypertexte"/>
          </w:rPr>
          <w:t>explorer GitHub(s'ouvre dans un nouvel onglet)</w:t>
        </w:r>
      </w:hyperlink>
      <w:r w:rsidRPr="000517A4">
        <w:t>, parcourir les  </w:t>
      </w:r>
      <w:hyperlink r:id="rId17" w:tgtFrame="_blank" w:history="1">
        <w:r w:rsidRPr="000517A4">
          <w:rPr>
            <w:rStyle w:val="Lienhypertexte"/>
          </w:rPr>
          <w:t>rubriques(s'ouvre dans un nouvel onglet)</w:t>
        </w:r>
      </w:hyperlink>
      <w:r w:rsidRPr="000517A4">
        <w:t> ou découvrir des </w:t>
      </w:r>
      <w:hyperlink r:id="rId18" w:tgtFrame="_blank" w:history="1">
        <w:r w:rsidRPr="000517A4">
          <w:rPr>
            <w:rStyle w:val="Lienhypertexte"/>
          </w:rPr>
          <w:t>tendances(s'ouvre dans un nouvel onglet)</w:t>
        </w:r>
      </w:hyperlink>
      <w:r w:rsidRPr="000517A4">
        <w:t>. </w:t>
      </w:r>
    </w:p>
    <w:p w14:paraId="274E93F0" w14:textId="77777777" w:rsidR="000517A4" w:rsidRPr="000517A4" w:rsidRDefault="000517A4" w:rsidP="000517A4"/>
    <w:p w14:paraId="228B54C5" w14:textId="77777777" w:rsidR="000517A4" w:rsidRPr="000517A4" w:rsidRDefault="000517A4" w:rsidP="000517A4">
      <w:pPr>
        <w:spacing w:after="0"/>
        <w:rPr>
          <w:b/>
          <w:bCs/>
        </w:rPr>
      </w:pPr>
      <w:r w:rsidRPr="000517A4">
        <w:rPr>
          <w:b/>
          <w:bCs/>
        </w:rPr>
        <w:t>Étape 2</w:t>
      </w:r>
    </w:p>
    <w:p w14:paraId="563FC80E" w14:textId="77777777" w:rsidR="000517A4" w:rsidRPr="000517A4" w:rsidRDefault="000517A4" w:rsidP="000517A4">
      <w:pPr>
        <w:spacing w:after="0"/>
        <w:rPr>
          <w:b/>
          <w:bCs/>
        </w:rPr>
      </w:pPr>
      <w:r w:rsidRPr="000517A4">
        <w:rPr>
          <w:b/>
          <w:bCs/>
        </w:rPr>
        <w:t>Créer un référentiel</w:t>
      </w:r>
    </w:p>
    <w:p w14:paraId="67EAADA8" w14:textId="77777777" w:rsidR="000517A4" w:rsidRPr="000517A4" w:rsidRDefault="000517A4" w:rsidP="000517A4">
      <w:pPr>
        <w:spacing w:after="0"/>
      </w:pPr>
      <w:r w:rsidRPr="000517A4">
        <w:t>Ensuite, créez votre premier référentiel afin de comprendre la structure d'hébergement des fichiers sur GitHub pour les projets open source.</w:t>
      </w:r>
    </w:p>
    <w:p w14:paraId="3114E770" w14:textId="77777777" w:rsidR="000517A4" w:rsidRPr="000517A4" w:rsidRDefault="000517A4" w:rsidP="000517A4">
      <w:pPr>
        <w:numPr>
          <w:ilvl w:val="0"/>
          <w:numId w:val="10"/>
        </w:numPr>
        <w:spacing w:after="0"/>
      </w:pPr>
      <w:r w:rsidRPr="000517A4">
        <w:t>Accédez à la page d'accueil de GitHub : </w:t>
      </w:r>
      <w:hyperlink r:id="rId19" w:tgtFrame="_blank" w:history="1">
        <w:r w:rsidRPr="000517A4">
          <w:rPr>
            <w:rStyle w:val="Lienhypertexte"/>
          </w:rPr>
          <w:t>https://github.com/(s'ouvre dans un nouvel onglet)</w:t>
        </w:r>
      </w:hyperlink>
      <w:r w:rsidRPr="000517A4">
        <w:t>. Assurez-vous d'être connecté.</w:t>
      </w:r>
    </w:p>
    <w:p w14:paraId="09FF92A0" w14:textId="77777777" w:rsidR="000517A4" w:rsidRPr="000517A4" w:rsidRDefault="000517A4" w:rsidP="000517A4">
      <w:pPr>
        <w:numPr>
          <w:ilvl w:val="0"/>
          <w:numId w:val="10"/>
        </w:numPr>
        <w:spacing w:after="0"/>
      </w:pPr>
      <w:r w:rsidRPr="000517A4">
        <w:t xml:space="preserve">Recherchez « </w:t>
      </w:r>
      <w:proofErr w:type="spellStart"/>
      <w:r w:rsidRPr="000517A4">
        <w:t>Recent</w:t>
      </w:r>
      <w:proofErr w:type="spellEnd"/>
      <w:r w:rsidRPr="000517A4">
        <w:t xml:space="preserve"> Repositories » et sélectionnez le bouton </w:t>
      </w:r>
      <w:r w:rsidRPr="000517A4">
        <w:rPr>
          <w:b/>
          <w:bCs/>
        </w:rPr>
        <w:t>Nouveau</w:t>
      </w:r>
      <w:r w:rsidRPr="000517A4">
        <w:t>.</w:t>
      </w:r>
    </w:p>
    <w:p w14:paraId="2CA8BCEC" w14:textId="77777777" w:rsidR="000517A4" w:rsidRPr="000517A4" w:rsidRDefault="000517A4" w:rsidP="000517A4">
      <w:pPr>
        <w:numPr>
          <w:ilvl w:val="0"/>
          <w:numId w:val="10"/>
        </w:numPr>
        <w:spacing w:after="0"/>
      </w:pPr>
      <w:r w:rsidRPr="000517A4">
        <w:t>La page </w:t>
      </w:r>
      <w:proofErr w:type="spellStart"/>
      <w:r w:rsidRPr="000517A4">
        <w:rPr>
          <w:b/>
          <w:bCs/>
        </w:rPr>
        <w:t>Create</w:t>
      </w:r>
      <w:proofErr w:type="spellEnd"/>
      <w:r w:rsidRPr="000517A4">
        <w:rPr>
          <w:b/>
          <w:bCs/>
        </w:rPr>
        <w:t xml:space="preserve"> a new repository</w:t>
      </w:r>
      <w:r w:rsidRPr="000517A4">
        <w:t> s'affiche. Notez que votre nom d'utilisateur apparaît dans la zone </w:t>
      </w:r>
      <w:proofErr w:type="spellStart"/>
      <w:r w:rsidRPr="000517A4">
        <w:rPr>
          <w:b/>
          <w:bCs/>
        </w:rPr>
        <w:t>Owner</w:t>
      </w:r>
      <w:proofErr w:type="spellEnd"/>
      <w:r w:rsidRPr="000517A4">
        <w:t>.</w:t>
      </w:r>
    </w:p>
    <w:p w14:paraId="6064776F" w14:textId="77777777" w:rsidR="000517A4" w:rsidRPr="000517A4" w:rsidRDefault="000517A4" w:rsidP="000517A4">
      <w:pPr>
        <w:numPr>
          <w:ilvl w:val="0"/>
          <w:numId w:val="10"/>
        </w:numPr>
        <w:spacing w:after="0"/>
      </w:pPr>
      <w:r w:rsidRPr="000517A4">
        <w:t>Entrez un nom dans la zone </w:t>
      </w:r>
      <w:r w:rsidRPr="000517A4">
        <w:rPr>
          <w:b/>
          <w:bCs/>
        </w:rPr>
        <w:t xml:space="preserve">Repository </w:t>
      </w:r>
      <w:proofErr w:type="spellStart"/>
      <w:r w:rsidRPr="000517A4">
        <w:rPr>
          <w:b/>
          <w:bCs/>
        </w:rPr>
        <w:t>name</w:t>
      </w:r>
      <w:proofErr w:type="spellEnd"/>
      <w:r w:rsidRPr="000517A4">
        <w:t>.</w:t>
      </w:r>
    </w:p>
    <w:p w14:paraId="0946C507" w14:textId="77777777" w:rsidR="000517A4" w:rsidRPr="000517A4" w:rsidRDefault="000517A4" w:rsidP="000517A4">
      <w:pPr>
        <w:numPr>
          <w:ilvl w:val="1"/>
          <w:numId w:val="10"/>
        </w:numPr>
        <w:spacing w:after="0"/>
      </w:pPr>
      <w:r w:rsidRPr="000517A4">
        <w:t>Le nom du référentiel doit être court et facile à retenir. Il doit être significatif pour votre projet.</w:t>
      </w:r>
    </w:p>
    <w:p w14:paraId="7B016000" w14:textId="77777777" w:rsidR="000517A4" w:rsidRPr="000517A4" w:rsidRDefault="000517A4" w:rsidP="000517A4">
      <w:pPr>
        <w:numPr>
          <w:ilvl w:val="1"/>
          <w:numId w:val="10"/>
        </w:numPr>
        <w:spacing w:after="0"/>
      </w:pPr>
      <w:r w:rsidRPr="000517A4">
        <w:lastRenderedPageBreak/>
        <w:t>Comme il s'agit d'une activité, vous pouvez essayer d'utiliser un nom de référentiel tel que « Projet 1 », ou un nom suggéré par GitHub. </w:t>
      </w:r>
    </w:p>
    <w:p w14:paraId="7ECCE49F" w14:textId="77777777" w:rsidR="000517A4" w:rsidRPr="000517A4" w:rsidRDefault="000517A4" w:rsidP="000517A4">
      <w:pPr>
        <w:numPr>
          <w:ilvl w:val="0"/>
          <w:numId w:val="10"/>
        </w:numPr>
        <w:spacing w:after="0"/>
      </w:pPr>
      <w:r w:rsidRPr="000517A4">
        <w:t>Entrez une description dans la zone </w:t>
      </w:r>
      <w:r w:rsidRPr="000517A4">
        <w:rPr>
          <w:b/>
          <w:bCs/>
        </w:rPr>
        <w:t>Description</w:t>
      </w:r>
      <w:r w:rsidRPr="000517A4">
        <w:t>.</w:t>
      </w:r>
    </w:p>
    <w:p w14:paraId="156B9516" w14:textId="77777777" w:rsidR="000517A4" w:rsidRPr="000517A4" w:rsidRDefault="000517A4" w:rsidP="000517A4">
      <w:pPr>
        <w:numPr>
          <w:ilvl w:val="1"/>
          <w:numId w:val="10"/>
        </w:numPr>
        <w:spacing w:after="0"/>
      </w:pPr>
      <w:r w:rsidRPr="000517A4">
        <w:t>Bien que cette rubrique soit facultative, elle est très importante pour décrire votre projet au public.</w:t>
      </w:r>
    </w:p>
    <w:p w14:paraId="5B432111" w14:textId="77777777" w:rsidR="000517A4" w:rsidRPr="000517A4" w:rsidRDefault="000517A4" w:rsidP="000517A4">
      <w:pPr>
        <w:numPr>
          <w:ilvl w:val="1"/>
          <w:numId w:val="10"/>
        </w:numPr>
        <w:spacing w:after="0"/>
      </w:pPr>
      <w:r w:rsidRPr="000517A4">
        <w:t>Comme il s'agit d'une activité, vous pouvez taper ce que vous voulez, ou peut-être quelque chose comme « Bonnes idées ! ».</w:t>
      </w:r>
    </w:p>
    <w:p w14:paraId="39586C3B" w14:textId="77777777" w:rsidR="000517A4" w:rsidRPr="000517A4" w:rsidRDefault="000517A4" w:rsidP="000517A4">
      <w:pPr>
        <w:numPr>
          <w:ilvl w:val="0"/>
          <w:numId w:val="10"/>
        </w:numPr>
        <w:spacing w:after="0"/>
      </w:pPr>
      <w:r w:rsidRPr="000517A4">
        <w:t>Dans l'esprit de l'open source, vous pouvez sélectionner </w:t>
      </w:r>
      <w:r w:rsidRPr="000517A4">
        <w:rPr>
          <w:b/>
          <w:bCs/>
        </w:rPr>
        <w:t>Public </w:t>
      </w:r>
      <w:r w:rsidRPr="000517A4">
        <w:t>pour que votre référentiel soit visible par n'importe qui sur Internet. Vous pouvez toujours choisir qui peut contribuer.</w:t>
      </w:r>
    </w:p>
    <w:p w14:paraId="103CF239" w14:textId="77777777" w:rsidR="000517A4" w:rsidRPr="000517A4" w:rsidRDefault="000517A4" w:rsidP="000517A4">
      <w:pPr>
        <w:numPr>
          <w:ilvl w:val="0"/>
          <w:numId w:val="10"/>
        </w:numPr>
        <w:spacing w:after="0"/>
      </w:pPr>
      <w:r w:rsidRPr="000517A4">
        <w:t>Vous devriez cocher </w:t>
      </w:r>
      <w:r w:rsidRPr="000517A4">
        <w:rPr>
          <w:b/>
          <w:bCs/>
        </w:rPr>
        <w:t>Add a README file</w:t>
      </w:r>
      <w:r w:rsidRPr="000517A4">
        <w:t>. C'est une bonne pratique et un composant important du référentiel.</w:t>
      </w:r>
    </w:p>
    <w:p w14:paraId="0D251F92" w14:textId="77777777" w:rsidR="000517A4" w:rsidRPr="000517A4" w:rsidRDefault="000517A4" w:rsidP="000517A4">
      <w:pPr>
        <w:numPr>
          <w:ilvl w:val="1"/>
          <w:numId w:val="10"/>
        </w:numPr>
        <w:spacing w:after="0"/>
      </w:pPr>
      <w:hyperlink r:id="rId20" w:tgtFrame="_blank" w:history="1">
        <w:r w:rsidRPr="000517A4">
          <w:rPr>
            <w:rStyle w:val="Lienhypertexte"/>
          </w:rPr>
          <w:t>Un fichier README(s'ouvre dans un nouvel onglet)</w:t>
        </w:r>
      </w:hyperlink>
      <w:r w:rsidRPr="000517A4">
        <w:t> explique aux gens pourquoi votre projet est utile, ce qu'ils peuvent faire avec votre projet et comment ils peuvent l'utiliser.</w:t>
      </w:r>
    </w:p>
    <w:p w14:paraId="6438D39E" w14:textId="77777777" w:rsidR="000517A4" w:rsidRPr="000517A4" w:rsidRDefault="000517A4" w:rsidP="000517A4">
      <w:pPr>
        <w:numPr>
          <w:ilvl w:val="1"/>
          <w:numId w:val="10"/>
        </w:numPr>
        <w:spacing w:after="0"/>
      </w:pPr>
      <w:r w:rsidRPr="000517A4">
        <w:t>Comme il s'agit d'une activité, vous pouvez composer du texte pour l'instant et le mettre à jour plus tard.</w:t>
      </w:r>
    </w:p>
    <w:p w14:paraId="731B3B59" w14:textId="77777777" w:rsidR="000517A4" w:rsidRPr="000517A4" w:rsidRDefault="000517A4" w:rsidP="000517A4">
      <w:pPr>
        <w:numPr>
          <w:ilvl w:val="0"/>
          <w:numId w:val="10"/>
        </w:numPr>
        <w:spacing w:after="0"/>
      </w:pPr>
      <w:r w:rsidRPr="000517A4">
        <w:t>Vous pouvez explorer mais ignorer les zones </w:t>
      </w:r>
      <w:r w:rsidRPr="000517A4">
        <w:rPr>
          <w:b/>
          <w:bCs/>
        </w:rPr>
        <w:t>Add .gitignore</w:t>
      </w:r>
      <w:r w:rsidRPr="000517A4">
        <w:t> et </w:t>
      </w:r>
      <w:proofErr w:type="spellStart"/>
      <w:r w:rsidRPr="000517A4">
        <w:rPr>
          <w:b/>
          <w:bCs/>
        </w:rPr>
        <w:t>Choose</w:t>
      </w:r>
      <w:proofErr w:type="spellEnd"/>
      <w:r w:rsidRPr="000517A4">
        <w:rPr>
          <w:b/>
          <w:bCs/>
        </w:rPr>
        <w:t xml:space="preserve"> a </w:t>
      </w:r>
      <w:proofErr w:type="spellStart"/>
      <w:r w:rsidRPr="000517A4">
        <w:rPr>
          <w:b/>
          <w:bCs/>
        </w:rPr>
        <w:t>license</w:t>
      </w:r>
      <w:proofErr w:type="spellEnd"/>
      <w:r w:rsidRPr="000517A4">
        <w:t>. Vous pouvez conserver les sélections par défaut.</w:t>
      </w:r>
    </w:p>
    <w:p w14:paraId="76C0B532" w14:textId="77777777" w:rsidR="000517A4" w:rsidRDefault="000517A4" w:rsidP="000517A4">
      <w:pPr>
        <w:numPr>
          <w:ilvl w:val="0"/>
          <w:numId w:val="10"/>
        </w:numPr>
        <w:spacing w:after="0"/>
      </w:pPr>
      <w:r w:rsidRPr="000517A4">
        <w:t>Sélectionnez </w:t>
      </w:r>
      <w:proofErr w:type="spellStart"/>
      <w:r w:rsidRPr="000517A4">
        <w:rPr>
          <w:b/>
          <w:bCs/>
        </w:rPr>
        <w:t>Create</w:t>
      </w:r>
      <w:proofErr w:type="spellEnd"/>
      <w:r w:rsidRPr="000517A4">
        <w:rPr>
          <w:b/>
          <w:bCs/>
        </w:rPr>
        <w:t xml:space="preserve"> repository</w:t>
      </w:r>
      <w:r w:rsidRPr="000517A4">
        <w:t>.</w:t>
      </w:r>
    </w:p>
    <w:p w14:paraId="0B44EE11" w14:textId="77777777" w:rsidR="000517A4" w:rsidRPr="000517A4" w:rsidRDefault="000517A4" w:rsidP="000517A4">
      <w:pPr>
        <w:spacing w:after="0"/>
        <w:ind w:left="720"/>
      </w:pPr>
    </w:p>
    <w:p w14:paraId="59F446B5" w14:textId="7C90DB59" w:rsidR="000517A4" w:rsidRDefault="000517A4" w:rsidP="000517A4">
      <w:r>
        <w:rPr>
          <mc:AlternateContent>
            <mc:Choice Requires="w16se"/>
            <mc:Fallback>
              <w:rFonts w:ascii="Segoe UI Emoji" w:eastAsia="Segoe UI Emoji" w:hAnsi="Segoe UI Emoji" w:cs="Segoe UI Emoji"/>
            </mc:Fallback>
          </mc:AlternateContent>
        </w:rPr>
        <mc:AlternateContent>
          <mc:Choice Requires="w16se">
            <w16se:symEx w16se:font="Segoe UI Emoji" w16se:char="1F44F"/>
          </mc:Choice>
          <mc:Fallback>
            <w:t>👏</w:t>
          </mc:Fallback>
        </mc:AlternateContent>
      </w:r>
      <w:r w:rsidRPr="000517A4">
        <w:t>Félicitations ! Vous venez de créer un référentiel public dans votre compte GitHub personnel. Prenez le temps de le consulter. Notez le fichier README et l'icône permettant de le modifier.</w:t>
      </w:r>
    </w:p>
    <w:p w14:paraId="70778DC9" w14:textId="77777777" w:rsidR="000517A4" w:rsidRPr="000517A4" w:rsidRDefault="000517A4" w:rsidP="000517A4">
      <w:pPr>
        <w:rPr>
          <w:b/>
          <w:bCs/>
        </w:rPr>
      </w:pPr>
      <w:r w:rsidRPr="000517A4">
        <w:rPr>
          <w:b/>
          <w:bCs/>
        </w:rPr>
        <w:t>Étape 3</w:t>
      </w:r>
    </w:p>
    <w:p w14:paraId="35875407" w14:textId="77777777" w:rsidR="000517A4" w:rsidRPr="000517A4" w:rsidRDefault="000517A4" w:rsidP="000517A4">
      <w:pPr>
        <w:spacing w:after="0"/>
        <w:rPr>
          <w:b/>
          <w:bCs/>
        </w:rPr>
      </w:pPr>
      <w:r w:rsidRPr="000517A4">
        <w:rPr>
          <w:b/>
          <w:bCs/>
        </w:rPr>
        <w:t>Ajouter un fichier de données</w:t>
      </w:r>
    </w:p>
    <w:p w14:paraId="23AF5BB3" w14:textId="77777777" w:rsidR="000517A4" w:rsidRPr="000517A4" w:rsidRDefault="000517A4" w:rsidP="000517A4">
      <w:pPr>
        <w:spacing w:after="0"/>
      </w:pPr>
      <w:r w:rsidRPr="000517A4">
        <w:t>Dans cette étape finale, vous apprendrez à télécharger un fichier contenant des données dans votre référentiel.</w:t>
      </w:r>
    </w:p>
    <w:p w14:paraId="195D9CA0" w14:textId="77777777" w:rsidR="000517A4" w:rsidRPr="000517A4" w:rsidRDefault="000517A4" w:rsidP="000517A4">
      <w:pPr>
        <w:numPr>
          <w:ilvl w:val="0"/>
          <w:numId w:val="11"/>
        </w:numPr>
        <w:spacing w:after="0"/>
      </w:pPr>
      <w:r w:rsidRPr="000517A4">
        <w:t>Téléchargez et enregistrez ce fichier de valeurs séparées par des virgules (CSV) appelé </w:t>
      </w:r>
      <w:hyperlink r:id="rId21" w:tgtFrame="_blank" w:history="1">
        <w:r w:rsidRPr="000517A4">
          <w:rPr>
            <w:rStyle w:val="Lienhypertexte"/>
          </w:rPr>
          <w:t>“german_credit_data_biased_training.csv”(s'ouvre dans un nouvel onglet)</w:t>
        </w:r>
      </w:hyperlink>
      <w:r w:rsidRPr="000517A4">
        <w:t> sur votre ordinateur ou votre appareil.</w:t>
      </w:r>
      <w:hyperlink r:id="rId22" w:tgtFrame="_blank" w:history="1">
        <w:r w:rsidRPr="000517A4">
          <w:rPr>
            <w:rStyle w:val="Lienhypertexte"/>
          </w:rPr>
          <w:t>(s'ouvre dans un nouvel onglet)</w:t>
        </w:r>
      </w:hyperlink>
    </w:p>
    <w:p w14:paraId="374E5B40" w14:textId="77777777" w:rsidR="000517A4" w:rsidRPr="000517A4" w:rsidRDefault="000517A4" w:rsidP="000517A4">
      <w:pPr>
        <w:numPr>
          <w:ilvl w:val="1"/>
          <w:numId w:val="11"/>
        </w:numPr>
        <w:spacing w:after="0"/>
      </w:pPr>
      <w:r w:rsidRPr="000517A4">
        <w:t>Un fichier CSV est un fichier texte dans un format spécifique qui permet d'enregistrer des données dans un format structuré sous forme de tableau.</w:t>
      </w:r>
    </w:p>
    <w:p w14:paraId="540F77C5" w14:textId="77777777" w:rsidR="000517A4" w:rsidRPr="000517A4" w:rsidRDefault="000517A4" w:rsidP="000517A4">
      <w:pPr>
        <w:numPr>
          <w:ilvl w:val="1"/>
          <w:numId w:val="11"/>
        </w:numPr>
        <w:spacing w:after="0"/>
      </w:pPr>
      <w:r w:rsidRPr="000517A4">
        <w:rPr>
          <w:b/>
          <w:bCs/>
        </w:rPr>
        <w:t>Remarque : </w:t>
      </w:r>
      <w:r w:rsidRPr="000517A4">
        <w:t xml:space="preserve">ce fichier CSV est un fichier public contenant des échantillons de données </w:t>
      </w:r>
      <w:proofErr w:type="spellStart"/>
      <w:r w:rsidRPr="000517A4">
        <w:t>ﬁctives</w:t>
      </w:r>
      <w:proofErr w:type="spellEnd"/>
      <w:r w:rsidRPr="000517A4">
        <w:t xml:space="preserve"> à des fins de formation. Il n'est pas destiné à d'autres fins. Il est également disponible dans un référentiel IBM GitHub !</w:t>
      </w:r>
    </w:p>
    <w:p w14:paraId="7072B261" w14:textId="77777777" w:rsidR="000517A4" w:rsidRPr="000517A4" w:rsidRDefault="000517A4" w:rsidP="000517A4">
      <w:pPr>
        <w:numPr>
          <w:ilvl w:val="0"/>
          <w:numId w:val="11"/>
        </w:numPr>
        <w:spacing w:after="0"/>
      </w:pPr>
      <w:r w:rsidRPr="000517A4">
        <w:t>Accédez au référentiel GitHub que vous avez créé.</w:t>
      </w:r>
    </w:p>
    <w:p w14:paraId="7B323011" w14:textId="77777777" w:rsidR="000517A4" w:rsidRPr="000517A4" w:rsidRDefault="000517A4" w:rsidP="000517A4">
      <w:pPr>
        <w:numPr>
          <w:ilvl w:val="0"/>
          <w:numId w:val="11"/>
        </w:numPr>
        <w:spacing w:after="0"/>
      </w:pPr>
      <w:r w:rsidRPr="000517A4">
        <w:t>Dans le menu déroulant </w:t>
      </w:r>
      <w:r w:rsidRPr="000517A4">
        <w:rPr>
          <w:b/>
          <w:bCs/>
        </w:rPr>
        <w:t>Add file</w:t>
      </w:r>
      <w:r w:rsidRPr="000517A4">
        <w:t>, sélectionnez </w:t>
      </w:r>
      <w:proofErr w:type="spellStart"/>
      <w:r w:rsidRPr="000517A4">
        <w:rPr>
          <w:b/>
          <w:bCs/>
        </w:rPr>
        <w:t>Upload</w:t>
      </w:r>
      <w:proofErr w:type="spellEnd"/>
      <w:r w:rsidRPr="000517A4">
        <w:rPr>
          <w:b/>
          <w:bCs/>
        </w:rPr>
        <w:t xml:space="preserve"> files</w:t>
      </w:r>
      <w:r w:rsidRPr="000517A4">
        <w:t>.</w:t>
      </w:r>
    </w:p>
    <w:p w14:paraId="4F6AEDB1" w14:textId="77777777" w:rsidR="000517A4" w:rsidRPr="000517A4" w:rsidRDefault="000517A4" w:rsidP="000517A4">
      <w:pPr>
        <w:numPr>
          <w:ilvl w:val="0"/>
          <w:numId w:val="11"/>
        </w:numPr>
        <w:spacing w:after="0"/>
      </w:pPr>
      <w:r w:rsidRPr="000517A4">
        <w:t>Vous pouvez faire glisser le fichier CSV dans votre référentiel ou sélectionner </w:t>
      </w:r>
      <w:proofErr w:type="spellStart"/>
      <w:r w:rsidRPr="000517A4">
        <w:rPr>
          <w:b/>
          <w:bCs/>
        </w:rPr>
        <w:t>choose</w:t>
      </w:r>
      <w:proofErr w:type="spellEnd"/>
      <w:r w:rsidRPr="000517A4">
        <w:rPr>
          <w:b/>
          <w:bCs/>
        </w:rPr>
        <w:t xml:space="preserve"> </w:t>
      </w:r>
      <w:proofErr w:type="spellStart"/>
      <w:r w:rsidRPr="000517A4">
        <w:rPr>
          <w:b/>
          <w:bCs/>
        </w:rPr>
        <w:t>your</w:t>
      </w:r>
      <w:proofErr w:type="spellEnd"/>
      <w:r w:rsidRPr="000517A4">
        <w:rPr>
          <w:b/>
          <w:bCs/>
        </w:rPr>
        <w:t xml:space="preserve"> </w:t>
      </w:r>
      <w:proofErr w:type="spellStart"/>
      <w:r w:rsidRPr="000517A4">
        <w:rPr>
          <w:b/>
          <w:bCs/>
        </w:rPr>
        <w:t>ﬁles</w:t>
      </w:r>
      <w:proofErr w:type="spellEnd"/>
      <w:r w:rsidRPr="000517A4">
        <w:t> pour le retrouver sur votre ordinateur ou votre appareil.</w:t>
      </w:r>
    </w:p>
    <w:p w14:paraId="542D8055" w14:textId="77777777" w:rsidR="000517A4" w:rsidRPr="000517A4" w:rsidRDefault="000517A4" w:rsidP="000517A4">
      <w:pPr>
        <w:numPr>
          <w:ilvl w:val="0"/>
          <w:numId w:val="11"/>
        </w:numPr>
        <w:spacing w:after="0"/>
      </w:pPr>
      <w:r w:rsidRPr="000517A4">
        <w:t>Dans la section </w:t>
      </w:r>
      <w:r w:rsidRPr="000517A4">
        <w:rPr>
          <w:b/>
          <w:bCs/>
        </w:rPr>
        <w:t>Commit changes</w:t>
      </w:r>
      <w:r w:rsidRPr="000517A4">
        <w:t>, indiquez un nom dans la zone </w:t>
      </w:r>
      <w:r w:rsidRPr="000517A4">
        <w:rPr>
          <w:b/>
          <w:bCs/>
        </w:rPr>
        <w:t xml:space="preserve">Add </w:t>
      </w:r>
      <w:proofErr w:type="spellStart"/>
      <w:r w:rsidRPr="000517A4">
        <w:rPr>
          <w:b/>
          <w:bCs/>
        </w:rPr>
        <w:t>ﬁles</w:t>
      </w:r>
      <w:proofErr w:type="spellEnd"/>
      <w:r w:rsidRPr="000517A4">
        <w:rPr>
          <w:b/>
          <w:bCs/>
        </w:rPr>
        <w:t xml:space="preserve"> via </w:t>
      </w:r>
      <w:proofErr w:type="spellStart"/>
      <w:r w:rsidRPr="000517A4">
        <w:rPr>
          <w:b/>
          <w:bCs/>
        </w:rPr>
        <w:t>upload</w:t>
      </w:r>
      <w:proofErr w:type="spellEnd"/>
      <w:r w:rsidRPr="000517A4">
        <w:t>.</w:t>
      </w:r>
    </w:p>
    <w:p w14:paraId="70A11F55" w14:textId="77777777" w:rsidR="000517A4" w:rsidRPr="000517A4" w:rsidRDefault="000517A4" w:rsidP="000517A4">
      <w:pPr>
        <w:numPr>
          <w:ilvl w:val="1"/>
          <w:numId w:val="11"/>
        </w:numPr>
        <w:spacing w:after="0"/>
      </w:pPr>
      <w:r w:rsidRPr="000517A4">
        <w:t>Par exemple, comme il s'agit d'une activité, vous pouvez indiquer « Exemples de données » puisqu'il s'agit du premier ensemble de données de votre référentiel.</w:t>
      </w:r>
    </w:p>
    <w:p w14:paraId="703BF3A4" w14:textId="77777777" w:rsidR="000517A4" w:rsidRPr="000517A4" w:rsidRDefault="000517A4" w:rsidP="000517A4">
      <w:pPr>
        <w:numPr>
          <w:ilvl w:val="1"/>
          <w:numId w:val="11"/>
        </w:numPr>
        <w:spacing w:after="0"/>
      </w:pPr>
      <w:r w:rsidRPr="000517A4">
        <w:lastRenderedPageBreak/>
        <w:t>Vous pouvez également ajouter une brève description dans la zone </w:t>
      </w:r>
      <w:r w:rsidRPr="000517A4">
        <w:rPr>
          <w:b/>
          <w:bCs/>
        </w:rPr>
        <w:t xml:space="preserve">Add an </w:t>
      </w:r>
      <w:proofErr w:type="spellStart"/>
      <w:r w:rsidRPr="000517A4">
        <w:rPr>
          <w:b/>
          <w:bCs/>
        </w:rPr>
        <w:t>optional</w:t>
      </w:r>
      <w:proofErr w:type="spellEnd"/>
      <w:r w:rsidRPr="000517A4">
        <w:rPr>
          <w:b/>
          <w:bCs/>
        </w:rPr>
        <w:t xml:space="preserve"> </w:t>
      </w:r>
      <w:proofErr w:type="spellStart"/>
      <w:r w:rsidRPr="000517A4">
        <w:rPr>
          <w:b/>
          <w:bCs/>
        </w:rPr>
        <w:t>extended</w:t>
      </w:r>
      <w:proofErr w:type="spellEnd"/>
      <w:r w:rsidRPr="000517A4">
        <w:rPr>
          <w:b/>
          <w:bCs/>
        </w:rPr>
        <w:t xml:space="preserve"> description</w:t>
      </w:r>
      <w:r w:rsidRPr="000517A4">
        <w:t>. C'est une bonne pratique pour conserver des fichiers organisés.</w:t>
      </w:r>
    </w:p>
    <w:p w14:paraId="46FECCD8" w14:textId="77777777" w:rsidR="000517A4" w:rsidRDefault="000517A4" w:rsidP="000517A4">
      <w:pPr>
        <w:numPr>
          <w:ilvl w:val="0"/>
          <w:numId w:val="11"/>
        </w:numPr>
        <w:spacing w:after="0"/>
      </w:pPr>
      <w:r w:rsidRPr="000517A4">
        <w:t>Sélectionnez </w:t>
      </w:r>
      <w:r w:rsidRPr="000517A4">
        <w:rPr>
          <w:b/>
          <w:bCs/>
        </w:rPr>
        <w:t>Commit changes</w:t>
      </w:r>
      <w:r w:rsidRPr="000517A4">
        <w:t>.</w:t>
      </w:r>
    </w:p>
    <w:p w14:paraId="791F70D6" w14:textId="77777777" w:rsidR="003D14B7" w:rsidRDefault="003D14B7" w:rsidP="003D14B7">
      <w:pPr>
        <w:spacing w:after="0"/>
      </w:pPr>
    </w:p>
    <w:p w14:paraId="08AF0719" w14:textId="3DB00307" w:rsidR="003D14B7" w:rsidRDefault="003D14B7" w:rsidP="003D14B7">
      <w:pPr>
        <w:spacing w:after="0"/>
      </w:pPr>
      <w:r w:rsidRPr="003D14B7">
        <w:drawing>
          <wp:inline distT="0" distB="0" distL="0" distR="0" wp14:anchorId="2470FF2F" wp14:editId="0B42AD50">
            <wp:extent cx="5760720" cy="3290570"/>
            <wp:effectExtent l="0" t="0" r="0" b="5080"/>
            <wp:docPr id="251733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33319"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5760720" cy="3290570"/>
                    </a:xfrm>
                    <a:prstGeom prst="rect">
                      <a:avLst/>
                    </a:prstGeom>
                  </pic:spPr>
                </pic:pic>
              </a:graphicData>
            </a:graphic>
          </wp:inline>
        </w:drawing>
      </w:r>
    </w:p>
    <w:p w14:paraId="2C03FF5F" w14:textId="77777777" w:rsidR="000517A4" w:rsidRPr="000517A4" w:rsidRDefault="000517A4" w:rsidP="000517A4">
      <w:pPr>
        <w:spacing w:after="0"/>
        <w:ind w:left="720"/>
      </w:pPr>
    </w:p>
    <w:p w14:paraId="38055475" w14:textId="77777777" w:rsidR="000517A4" w:rsidRDefault="000517A4" w:rsidP="000517A4">
      <w:r w:rsidRPr="000517A4">
        <w:t xml:space="preserve">Maintenant, vous pouvez voir le fichier CSV dans votre référentiel ! Vous pouvez afficher votre référentiel en sélectionnant le lien. Votre référentiel est daté, stocké et comporte plus de 5 000 lignes, ce qui entraîne le message « </w:t>
      </w:r>
      <w:proofErr w:type="spellStart"/>
      <w:r w:rsidRPr="000517A4">
        <w:t>We</w:t>
      </w:r>
      <w:proofErr w:type="spellEnd"/>
      <w:r w:rsidRPr="000517A4">
        <w:t xml:space="preserve"> </w:t>
      </w:r>
      <w:proofErr w:type="spellStart"/>
      <w:r w:rsidRPr="000517A4">
        <w:t>can’t</w:t>
      </w:r>
      <w:proofErr w:type="spellEnd"/>
      <w:r w:rsidRPr="000517A4">
        <w:t xml:space="preserve"> </w:t>
      </w:r>
      <w:proofErr w:type="spellStart"/>
      <w:r w:rsidRPr="000517A4">
        <w:t>make</w:t>
      </w:r>
      <w:proofErr w:type="spellEnd"/>
      <w:r w:rsidRPr="000517A4">
        <w:t xml:space="preserve"> this </w:t>
      </w:r>
      <w:proofErr w:type="spellStart"/>
      <w:r w:rsidRPr="000517A4">
        <w:t>ﬁle</w:t>
      </w:r>
      <w:proofErr w:type="spellEnd"/>
      <w:r w:rsidRPr="000517A4">
        <w:t xml:space="preserve"> </w:t>
      </w:r>
      <w:proofErr w:type="spellStart"/>
      <w:r w:rsidRPr="000517A4">
        <w:t>beautiful</w:t>
      </w:r>
      <w:proofErr w:type="spellEnd"/>
      <w:r w:rsidRPr="000517A4">
        <w:t xml:space="preserve"> and </w:t>
      </w:r>
      <w:proofErr w:type="spellStart"/>
      <w:r w:rsidRPr="000517A4">
        <w:t>searchable</w:t>
      </w:r>
      <w:proofErr w:type="spellEnd"/>
      <w:r w:rsidRPr="000517A4">
        <w:t xml:space="preserve"> </w:t>
      </w:r>
      <w:proofErr w:type="spellStart"/>
      <w:r w:rsidRPr="000517A4">
        <w:t>because</w:t>
      </w:r>
      <w:proofErr w:type="spellEnd"/>
      <w:r w:rsidRPr="000517A4">
        <w:t xml:space="preserve"> </w:t>
      </w:r>
      <w:proofErr w:type="spellStart"/>
      <w:r w:rsidRPr="000517A4">
        <w:t>it’s</w:t>
      </w:r>
      <w:proofErr w:type="spellEnd"/>
      <w:r w:rsidRPr="000517A4">
        <w:t xml:space="preserve"> </w:t>
      </w:r>
      <w:proofErr w:type="spellStart"/>
      <w:r w:rsidRPr="000517A4">
        <w:t>too</w:t>
      </w:r>
      <w:proofErr w:type="spellEnd"/>
      <w:r w:rsidRPr="000517A4">
        <w:t xml:space="preserve"> large » (Nous ne pouvons pas rendre ce fichier plaisant et consultable car il est trop volumineux) de la part de GitHub. Vous avez des données !</w:t>
      </w:r>
    </w:p>
    <w:p w14:paraId="5E171206" w14:textId="6DEBA048" w:rsidR="003D14B7" w:rsidRPr="000517A4" w:rsidRDefault="003D14B7" w:rsidP="000517A4">
      <w:r w:rsidRPr="003D14B7">
        <w:lastRenderedPageBreak/>
        <w:drawing>
          <wp:inline distT="0" distB="0" distL="0" distR="0" wp14:anchorId="0370D8FB" wp14:editId="17FF9BD3">
            <wp:extent cx="5760720" cy="3292475"/>
            <wp:effectExtent l="0" t="0" r="0" b="3175"/>
            <wp:docPr id="2079138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38251" name=""/>
                    <pic:cNvPicPr/>
                  </pic:nvPicPr>
                  <pic:blipFill>
                    <a:blip r:embed="rId24" cstate="screen">
                      <a:extLst>
                        <a:ext uri="{28A0092B-C50C-407E-A947-70E740481C1C}">
                          <a14:useLocalDpi xmlns:a14="http://schemas.microsoft.com/office/drawing/2010/main"/>
                        </a:ext>
                      </a:extLst>
                    </a:blip>
                    <a:stretch>
                      <a:fillRect/>
                    </a:stretch>
                  </pic:blipFill>
                  <pic:spPr>
                    <a:xfrm>
                      <a:off x="0" y="0"/>
                      <a:ext cx="5760720" cy="3292475"/>
                    </a:xfrm>
                    <a:prstGeom prst="rect">
                      <a:avLst/>
                    </a:prstGeom>
                  </pic:spPr>
                </pic:pic>
              </a:graphicData>
            </a:graphic>
          </wp:inline>
        </w:drawing>
      </w:r>
    </w:p>
    <w:p w14:paraId="01FB3DD9" w14:textId="77777777" w:rsidR="000517A4" w:rsidRDefault="000517A4" w:rsidP="000517A4"/>
    <w:p w14:paraId="64F3176F" w14:textId="77777777" w:rsidR="00444EE8" w:rsidRPr="00444EE8" w:rsidRDefault="00444EE8" w:rsidP="00444EE8">
      <w:pPr>
        <w:pStyle w:val="Titre3"/>
      </w:pPr>
      <w:bookmarkStart w:id="17" w:name="_Toc236249032"/>
      <w:r w:rsidRPr="00444EE8">
        <w:t>En savoir plus !</w:t>
      </w:r>
      <w:bookmarkEnd w:id="17"/>
    </w:p>
    <w:p w14:paraId="5CD6DEA8" w14:textId="77777777" w:rsidR="00444EE8" w:rsidRPr="00444EE8" w:rsidRDefault="00444EE8" w:rsidP="00444EE8">
      <w:pPr>
        <w:spacing w:after="0"/>
      </w:pPr>
      <w:r w:rsidRPr="00444EE8">
        <w:t>Consultez les ressources suivantes :</w:t>
      </w:r>
    </w:p>
    <w:p w14:paraId="3A28AAFF" w14:textId="77777777" w:rsidR="00444EE8" w:rsidRPr="00444EE8" w:rsidRDefault="00444EE8" w:rsidP="00444EE8">
      <w:pPr>
        <w:numPr>
          <w:ilvl w:val="0"/>
          <w:numId w:val="12"/>
        </w:numPr>
        <w:spacing w:after="0"/>
      </w:pPr>
      <w:hyperlink r:id="rId25" w:tgtFrame="_blank" w:history="1">
        <w:r w:rsidRPr="00444EE8">
          <w:rPr>
            <w:rStyle w:val="Lienhypertexte"/>
          </w:rPr>
          <w:t>GitHub Docs(s'ouvre dans un nouv</w:t>
        </w:r>
        <w:r w:rsidRPr="00444EE8">
          <w:rPr>
            <w:rStyle w:val="Lienhypertexte"/>
          </w:rPr>
          <w:t>e</w:t>
        </w:r>
        <w:r w:rsidRPr="00444EE8">
          <w:rPr>
            <w:rStyle w:val="Lienhypertexte"/>
          </w:rPr>
          <w:t>l onglet)</w:t>
        </w:r>
      </w:hyperlink>
      <w:r w:rsidRPr="00444EE8">
        <w:t> – tutoriels GitHub en ligne pour démarrer et toute la documentation en ligne dont vous pourriez avoir besoin</w:t>
      </w:r>
    </w:p>
    <w:p w14:paraId="4534DBEB" w14:textId="77777777" w:rsidR="00444EE8" w:rsidRPr="00444EE8" w:rsidRDefault="00444EE8" w:rsidP="00444EE8">
      <w:pPr>
        <w:numPr>
          <w:ilvl w:val="0"/>
          <w:numId w:val="12"/>
        </w:numPr>
        <w:spacing w:after="0"/>
      </w:pPr>
      <w:hyperlink r:id="rId26" w:tgtFrame="_blank" w:history="1">
        <w:r w:rsidRPr="00444EE8">
          <w:rPr>
            <w:rStyle w:val="Lienhypertexte"/>
          </w:rPr>
          <w:t xml:space="preserve">The Open Source </w:t>
        </w:r>
        <w:proofErr w:type="spellStart"/>
        <w:r w:rsidRPr="00444EE8">
          <w:rPr>
            <w:rStyle w:val="Lienhypertexte"/>
          </w:rPr>
          <w:t>Way</w:t>
        </w:r>
        <w:proofErr w:type="spellEnd"/>
        <w:r w:rsidRPr="00444EE8">
          <w:rPr>
            <w:rStyle w:val="Lienhypertexte"/>
          </w:rPr>
          <w:t xml:space="preserve">(s'ouvre </w:t>
        </w:r>
        <w:r w:rsidRPr="00444EE8">
          <w:rPr>
            <w:rStyle w:val="Lienhypertexte"/>
          </w:rPr>
          <w:t>d</w:t>
        </w:r>
        <w:r w:rsidRPr="00444EE8">
          <w:rPr>
            <w:rStyle w:val="Lienhypertexte"/>
          </w:rPr>
          <w:t>ans un nouvel onglet)</w:t>
        </w:r>
      </w:hyperlink>
      <w:r w:rsidRPr="00444EE8">
        <w:t> – guide en ligne réalisé par opensource.com et des contributeurs sur les meilleures pratiques pour créer et maintenir des communautés open source</w:t>
      </w:r>
    </w:p>
    <w:p w14:paraId="302C4F79" w14:textId="77777777" w:rsidR="00444EE8" w:rsidRDefault="00444EE8" w:rsidP="000517A4"/>
    <w:p w14:paraId="006975F9" w14:textId="02FCB8FF" w:rsidR="003D14B7" w:rsidRPr="000517A4" w:rsidRDefault="003D14B7" w:rsidP="000517A4"/>
    <w:p w14:paraId="403E30CC" w14:textId="77777777" w:rsidR="007A7E93" w:rsidRPr="007A7E93" w:rsidRDefault="007A7E93" w:rsidP="007A7E93"/>
    <w:p w14:paraId="1F7B9CE6" w14:textId="77777777" w:rsidR="00D3611E" w:rsidRPr="001641A1" w:rsidRDefault="00D3611E" w:rsidP="001641A1"/>
    <w:p w14:paraId="49D3250B" w14:textId="77777777" w:rsidR="00AF7AFA" w:rsidRDefault="00AF7AFA" w:rsidP="00AF7AFA">
      <w:pPr>
        <w:pStyle w:val="Titre2"/>
      </w:pPr>
      <w:bookmarkStart w:id="18" w:name="_Toc236249033"/>
      <w:r w:rsidRPr="001E6C3B">
        <w:rPr>
          <w:highlight w:val="yellow"/>
        </w:rPr>
        <w:lastRenderedPageBreak/>
        <w:t>Quiz</w:t>
      </w:r>
      <w:bookmarkEnd w:id="18"/>
    </w:p>
    <w:p w14:paraId="0217F44C" w14:textId="413D3511" w:rsidR="00444EE8" w:rsidRPr="00444EE8" w:rsidRDefault="00444EE8" w:rsidP="00444EE8">
      <w:r w:rsidRPr="00444EE8">
        <w:drawing>
          <wp:inline distT="0" distB="0" distL="0" distR="0" wp14:anchorId="6429A0CB" wp14:editId="44E27156">
            <wp:extent cx="3600000" cy="2794909"/>
            <wp:effectExtent l="0" t="0" r="635" b="5715"/>
            <wp:docPr id="1917835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5209" name=""/>
                    <pic:cNvPicPr/>
                  </pic:nvPicPr>
                  <pic:blipFill>
                    <a:blip r:embed="rId27"/>
                    <a:stretch>
                      <a:fillRect/>
                    </a:stretch>
                  </pic:blipFill>
                  <pic:spPr>
                    <a:xfrm>
                      <a:off x="0" y="0"/>
                      <a:ext cx="3600000" cy="2794909"/>
                    </a:xfrm>
                    <a:prstGeom prst="rect">
                      <a:avLst/>
                    </a:prstGeom>
                  </pic:spPr>
                </pic:pic>
              </a:graphicData>
            </a:graphic>
          </wp:inline>
        </w:drawing>
      </w:r>
    </w:p>
    <w:p w14:paraId="44410451" w14:textId="77777777" w:rsidR="00AF7AFA" w:rsidRDefault="00AF7AFA" w:rsidP="00AF7AFA">
      <w:pPr>
        <w:pStyle w:val="Titre1"/>
      </w:pPr>
      <w:bookmarkStart w:id="19" w:name="_Toc236249034"/>
      <w:r>
        <w:lastRenderedPageBreak/>
        <w:t>MODULE 2 : OUTILS D'ANALYSE ET DE VISUALISATION DES DONNÉES</w:t>
      </w:r>
      <w:bookmarkEnd w:id="19"/>
    </w:p>
    <w:p w14:paraId="0D4F71CB" w14:textId="77777777" w:rsidR="00AF7AFA" w:rsidRDefault="00AF7AFA" w:rsidP="00AF7AFA">
      <w:pPr>
        <w:pStyle w:val="Titre2"/>
      </w:pPr>
      <w:bookmarkStart w:id="20" w:name="_Toc236249035"/>
      <w:r>
        <w:t>À propos de ce module</w:t>
      </w:r>
      <w:bookmarkEnd w:id="20"/>
    </w:p>
    <w:p w14:paraId="3BCD2E78" w14:textId="77777777" w:rsidR="00AF7AFA" w:rsidRDefault="00AF7AFA" w:rsidP="00AF7AFA">
      <w:pPr>
        <w:pStyle w:val="Titre2"/>
      </w:pPr>
      <w:bookmarkStart w:id="21" w:name="_Toc236249036"/>
      <w:r>
        <w:t>Présentation</w:t>
      </w:r>
      <w:bookmarkEnd w:id="21"/>
    </w:p>
    <w:p w14:paraId="497C9480" w14:textId="77777777" w:rsidR="00AF7AFA" w:rsidRPr="00AF7AFA" w:rsidRDefault="00AF7AFA" w:rsidP="00AF7AFA">
      <w:pPr>
        <w:pStyle w:val="Titre2"/>
        <w:rPr>
          <w:lang w:val="en-US"/>
        </w:rPr>
      </w:pPr>
      <w:bookmarkStart w:id="22" w:name="_Toc236249037"/>
      <w:r w:rsidRPr="00AF7AFA">
        <w:rPr>
          <w:lang w:val="en-US"/>
        </w:rPr>
        <w:t>Microsoft Excel</w:t>
      </w:r>
      <w:bookmarkEnd w:id="22"/>
    </w:p>
    <w:p w14:paraId="4B59C359" w14:textId="77777777" w:rsidR="00AF7AFA" w:rsidRPr="00AF7AFA" w:rsidRDefault="00AF7AFA" w:rsidP="00AF7AFA">
      <w:pPr>
        <w:pStyle w:val="Titre2"/>
        <w:rPr>
          <w:lang w:val="en-US"/>
        </w:rPr>
      </w:pPr>
      <w:bookmarkStart w:id="23" w:name="_Toc236249038"/>
      <w:r w:rsidRPr="00AF7AFA">
        <w:rPr>
          <w:lang w:val="en-US"/>
        </w:rPr>
        <w:t>Google Sheets</w:t>
      </w:r>
      <w:bookmarkEnd w:id="23"/>
    </w:p>
    <w:p w14:paraId="4DA806CC" w14:textId="77777777" w:rsidR="00AF7AFA" w:rsidRPr="00AF7AFA" w:rsidRDefault="00AF7AFA" w:rsidP="00AF7AFA">
      <w:pPr>
        <w:pStyle w:val="Titre2"/>
        <w:rPr>
          <w:lang w:val="en-US"/>
        </w:rPr>
      </w:pPr>
      <w:bookmarkStart w:id="24" w:name="_Toc236249039"/>
      <w:r w:rsidRPr="00AF7AFA">
        <w:rPr>
          <w:lang w:val="en-US"/>
        </w:rPr>
        <w:t>Langage SQL</w:t>
      </w:r>
      <w:bookmarkEnd w:id="24"/>
    </w:p>
    <w:p w14:paraId="4219954E" w14:textId="77777777" w:rsidR="00AF7AFA" w:rsidRPr="00AF7AFA" w:rsidRDefault="00AF7AFA" w:rsidP="00AF7AFA">
      <w:pPr>
        <w:pStyle w:val="Titre2"/>
        <w:rPr>
          <w:lang w:val="en-US"/>
        </w:rPr>
      </w:pPr>
      <w:bookmarkStart w:id="25" w:name="_Toc236249040"/>
      <w:r w:rsidRPr="00AF7AFA">
        <w:rPr>
          <w:lang w:val="en-US"/>
        </w:rPr>
        <w:t>Python</w:t>
      </w:r>
      <w:bookmarkEnd w:id="25"/>
    </w:p>
    <w:p w14:paraId="6A8198F7" w14:textId="77777777" w:rsidR="00AF7AFA" w:rsidRPr="00AF7AFA" w:rsidRDefault="00AF7AFA" w:rsidP="00AF7AFA">
      <w:pPr>
        <w:pStyle w:val="Titre2"/>
        <w:rPr>
          <w:lang w:val="en-US"/>
        </w:rPr>
      </w:pPr>
      <w:bookmarkStart w:id="26" w:name="_Toc236249041"/>
      <w:r w:rsidRPr="00AF7AFA">
        <w:rPr>
          <w:lang w:val="en-US"/>
        </w:rPr>
        <w:t>IBM Watson Studio</w:t>
      </w:r>
      <w:bookmarkEnd w:id="26"/>
    </w:p>
    <w:p w14:paraId="08D62E73" w14:textId="77777777" w:rsidR="00AF7AFA" w:rsidRDefault="00AF7AFA" w:rsidP="00AF7AFA">
      <w:pPr>
        <w:pStyle w:val="Titre2"/>
      </w:pPr>
      <w:bookmarkStart w:id="27" w:name="_Toc236249042"/>
      <w:r>
        <w:t>Tableau</w:t>
      </w:r>
      <w:bookmarkEnd w:id="27"/>
    </w:p>
    <w:p w14:paraId="1BC0A8C7" w14:textId="77777777" w:rsidR="00AF7AFA" w:rsidRDefault="00AF7AFA" w:rsidP="00AF7AFA">
      <w:pPr>
        <w:pStyle w:val="Titre2"/>
      </w:pPr>
      <w:bookmarkStart w:id="28" w:name="_Toc236249043"/>
      <w:proofErr w:type="spellStart"/>
      <w:r>
        <w:t>Matplotlib</w:t>
      </w:r>
      <w:bookmarkEnd w:id="28"/>
      <w:proofErr w:type="spellEnd"/>
    </w:p>
    <w:p w14:paraId="49179A35" w14:textId="77777777" w:rsidR="00AF7AFA" w:rsidRDefault="00AF7AFA" w:rsidP="00AF7AFA">
      <w:pPr>
        <w:pStyle w:val="Titre2"/>
      </w:pPr>
      <w:bookmarkStart w:id="29" w:name="_Toc236249044"/>
      <w:r>
        <w:t>Et bien d'autres outils</w:t>
      </w:r>
      <w:bookmarkEnd w:id="29"/>
    </w:p>
    <w:p w14:paraId="2983BAC6" w14:textId="77777777" w:rsidR="00AF7AFA" w:rsidRDefault="00AF7AFA" w:rsidP="00AF7AFA">
      <w:pPr>
        <w:pStyle w:val="Titre2"/>
      </w:pPr>
      <w:bookmarkStart w:id="30" w:name="_Toc236249045"/>
      <w:r>
        <w:t>Quiz</w:t>
      </w:r>
      <w:bookmarkEnd w:id="30"/>
    </w:p>
    <w:p w14:paraId="3DA0F766" w14:textId="77777777" w:rsidR="00AF7AFA" w:rsidRDefault="00AF7AFA" w:rsidP="00AF7AFA">
      <w:pPr>
        <w:pStyle w:val="Titre1"/>
      </w:pPr>
      <w:bookmarkStart w:id="31" w:name="_Toc236249046"/>
      <w:r>
        <w:t>MODULE 3 : EXISTE-T-IL UN BON OUTIL ?</w:t>
      </w:r>
      <w:bookmarkEnd w:id="31"/>
    </w:p>
    <w:p w14:paraId="633FEA1B" w14:textId="77777777" w:rsidR="00AF7AFA" w:rsidRDefault="00AF7AFA" w:rsidP="00AF7AFA">
      <w:pPr>
        <w:pStyle w:val="Titre2"/>
      </w:pPr>
      <w:bookmarkStart w:id="32" w:name="_Toc236249047"/>
      <w:r>
        <w:t>À propos de ce module</w:t>
      </w:r>
      <w:bookmarkEnd w:id="32"/>
    </w:p>
    <w:p w14:paraId="2604F6C9" w14:textId="77777777" w:rsidR="00AF7AFA" w:rsidRDefault="00AF7AFA" w:rsidP="00AF7AFA">
      <w:pPr>
        <w:pStyle w:val="Titre2"/>
      </w:pPr>
      <w:bookmarkStart w:id="33" w:name="_Toc236249048"/>
      <w:r>
        <w:t>Votre boîte à outils</w:t>
      </w:r>
      <w:bookmarkEnd w:id="33"/>
    </w:p>
    <w:p w14:paraId="277C42DB" w14:textId="77777777" w:rsidR="00AF7AFA" w:rsidRDefault="00AF7AFA" w:rsidP="00AF7AFA">
      <w:pPr>
        <w:pStyle w:val="Titre2"/>
      </w:pPr>
      <w:bookmarkStart w:id="34" w:name="_Toc236249049"/>
      <w:r>
        <w:t>Comment une entreprise choisit-elle ses outils ?</w:t>
      </w:r>
      <w:bookmarkEnd w:id="34"/>
    </w:p>
    <w:p w14:paraId="651D8A1F" w14:textId="77777777" w:rsidR="00AF7AFA" w:rsidRDefault="00AF7AFA" w:rsidP="00AF7AFA">
      <w:pPr>
        <w:pStyle w:val="Titre2"/>
      </w:pPr>
      <w:bookmarkStart w:id="35" w:name="_Toc236249050"/>
      <w:r>
        <w:t>Quels outils choisir pour se former ?</w:t>
      </w:r>
      <w:bookmarkEnd w:id="35"/>
    </w:p>
    <w:p w14:paraId="3948BACD" w14:textId="77777777" w:rsidR="00AF7AFA" w:rsidRDefault="00AF7AFA" w:rsidP="00AF7AFA">
      <w:pPr>
        <w:pStyle w:val="Titre2"/>
      </w:pPr>
      <w:bookmarkStart w:id="36" w:name="_Toc236249051"/>
      <w:r>
        <w:t>Quiz</w:t>
      </w:r>
      <w:bookmarkEnd w:id="36"/>
    </w:p>
    <w:p w14:paraId="363327C2" w14:textId="77777777" w:rsidR="00AF7AFA" w:rsidRDefault="00AF7AFA" w:rsidP="00AF7AFA">
      <w:pPr>
        <w:pStyle w:val="Titre1"/>
      </w:pPr>
      <w:bookmarkStart w:id="37" w:name="_Toc236249052"/>
      <w:r>
        <w:t>RÉCAPITULATIF ET ÉVALUATION FINALE</w:t>
      </w:r>
      <w:bookmarkEnd w:id="37"/>
    </w:p>
    <w:p w14:paraId="63891CC9" w14:textId="77777777" w:rsidR="00AF7AFA" w:rsidRDefault="00AF7AFA" w:rsidP="00AF7AFA">
      <w:pPr>
        <w:pStyle w:val="Titre2"/>
      </w:pPr>
      <w:bookmarkStart w:id="38" w:name="_Toc236249053"/>
      <w:r>
        <w:t>Vous avez fait beaucoup de chemin !</w:t>
      </w:r>
      <w:bookmarkEnd w:id="38"/>
    </w:p>
    <w:p w14:paraId="1E2226A9" w14:textId="77777777" w:rsidR="00AF7AFA" w:rsidRDefault="00AF7AFA" w:rsidP="00AF7AFA">
      <w:pPr>
        <w:pStyle w:val="Titre2"/>
      </w:pPr>
      <w:bookmarkStart w:id="39" w:name="_Toc236249054"/>
      <w:r>
        <w:lastRenderedPageBreak/>
        <w:t>Points clés à retenir</w:t>
      </w:r>
      <w:bookmarkEnd w:id="39"/>
    </w:p>
    <w:p w14:paraId="1F31DA7E" w14:textId="77777777" w:rsidR="00AF7AFA" w:rsidRDefault="00AF7AFA" w:rsidP="00AF7AFA">
      <w:pPr>
        <w:pStyle w:val="Titre2"/>
      </w:pPr>
      <w:bookmarkStart w:id="40" w:name="_Toc236249055"/>
      <w:r>
        <w:t>Évaluation finale</w:t>
      </w:r>
      <w:bookmarkEnd w:id="40"/>
    </w:p>
    <w:p w14:paraId="7C9D3EF2" w14:textId="5697D6FC" w:rsidR="00AF7AFA" w:rsidRDefault="00AF7AFA" w:rsidP="00AF7AFA">
      <w:pPr>
        <w:pStyle w:val="Titre2"/>
      </w:pPr>
      <w:bookmarkStart w:id="41" w:name="_Toc236249056"/>
      <w:r>
        <w:t>Fin du cours</w:t>
      </w:r>
      <w:bookmarkEnd w:id="41"/>
    </w:p>
    <w:p w14:paraId="63DBE55E" w14:textId="05FB2A22" w:rsidR="00AF7AFA" w:rsidRPr="00AF7AFA" w:rsidRDefault="00AF7AFA" w:rsidP="00AF7AFA">
      <w:r>
        <w:rPr>
          <w:noProof/>
          <w:lang w:val="en-US"/>
        </w:rPr>
        <w:drawing>
          <wp:inline distT="0" distB="0" distL="0" distR="0" wp14:anchorId="0F8C0BCF" wp14:editId="0AADB32F">
            <wp:extent cx="5759450" cy="1517650"/>
            <wp:effectExtent l="0" t="0" r="0" b="6350"/>
            <wp:docPr id="14046914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5759450" cy="1517650"/>
                    </a:xfrm>
                    <a:prstGeom prst="rect">
                      <a:avLst/>
                    </a:prstGeom>
                    <a:noFill/>
                    <a:ln>
                      <a:noFill/>
                    </a:ln>
                  </pic:spPr>
                </pic:pic>
              </a:graphicData>
            </a:graphic>
          </wp:inline>
        </w:drawing>
      </w:r>
    </w:p>
    <w:p w14:paraId="5369ACB5" w14:textId="77777777" w:rsidR="005A729F" w:rsidRPr="005E7352" w:rsidRDefault="005A729F" w:rsidP="005A729F">
      <w:pPr>
        <w:pStyle w:val="Titre1"/>
      </w:pPr>
      <w:bookmarkStart w:id="42" w:name="_Toc230459036"/>
      <w:bookmarkStart w:id="43" w:name="_Toc230515699"/>
      <w:bookmarkStart w:id="44" w:name="_Toc236249057"/>
      <w:r w:rsidRPr="005E7352">
        <w:t>Critique constructive</w:t>
      </w:r>
      <w:bookmarkEnd w:id="42"/>
      <w:bookmarkEnd w:id="43"/>
      <w:bookmarkEnd w:id="44"/>
    </w:p>
    <w:p w14:paraId="18136E7A" w14:textId="39910C7D" w:rsidR="00B90A5B" w:rsidRPr="008C284B" w:rsidRDefault="00B90A5B" w:rsidP="008C284B">
      <w:pPr>
        <w:rPr>
          <w:lang w:val="en-US"/>
        </w:rPr>
      </w:pPr>
    </w:p>
    <w:p w14:paraId="3C82062D" w14:textId="6B9155FC" w:rsidR="007E4123" w:rsidRDefault="006D719A" w:rsidP="007E4123">
      <w:pPr>
        <w:pStyle w:val="Titre1"/>
        <w:rPr>
          <w:lang w:val="en-US"/>
        </w:rPr>
      </w:pPr>
      <w:bookmarkStart w:id="45" w:name="_Toc236249058"/>
      <w:proofErr w:type="gramStart"/>
      <w:r>
        <w:rPr>
          <w:lang w:val="en-US"/>
        </w:rPr>
        <w:t>Fin</w:t>
      </w:r>
      <w:proofErr w:type="gramEnd"/>
      <w:r>
        <w:rPr>
          <w:lang w:val="en-US"/>
        </w:rPr>
        <w:t xml:space="preserve"> du document</w:t>
      </w:r>
      <w:bookmarkEnd w:id="45"/>
    </w:p>
    <w:p w14:paraId="6333CD9A" w14:textId="77777777" w:rsidR="007E4123" w:rsidRPr="007E4123" w:rsidRDefault="007E4123">
      <w:pPr>
        <w:rPr>
          <w:lang w:val="en-US"/>
        </w:rPr>
      </w:pPr>
    </w:p>
    <w:sectPr w:rsidR="007E4123" w:rsidRPr="007E4123" w:rsidSect="00294AFC">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BD15A" w14:textId="77777777" w:rsidR="00E334F3" w:rsidRDefault="00E334F3" w:rsidP="007E4123">
      <w:pPr>
        <w:spacing w:after="0" w:line="240" w:lineRule="auto"/>
      </w:pPr>
      <w:r>
        <w:separator/>
      </w:r>
    </w:p>
  </w:endnote>
  <w:endnote w:type="continuationSeparator" w:id="0">
    <w:p w14:paraId="6EC90EF4" w14:textId="77777777" w:rsidR="00E334F3" w:rsidRDefault="00E334F3" w:rsidP="007E4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2FC9" w14:textId="270CADB5" w:rsidR="00C84F67" w:rsidRDefault="00CC39A7">
    <w:pPr>
      <w:pStyle w:val="Pieddepage"/>
    </w:pPr>
    <w:r>
      <w:rPr>
        <w:noProof/>
      </w:rPr>
      <mc:AlternateContent>
        <mc:Choice Requires="wps">
          <w:drawing>
            <wp:anchor distT="0" distB="0" distL="114300" distR="114300" simplePos="0" relativeHeight="251659264" behindDoc="0" locked="0" layoutInCell="1" allowOverlap="1" wp14:anchorId="0C47FB43" wp14:editId="3977D1B2">
              <wp:simplePos x="0" y="0"/>
              <wp:positionH relativeFrom="column">
                <wp:posOffset>-861695</wp:posOffset>
              </wp:positionH>
              <wp:positionV relativeFrom="paragraph">
                <wp:posOffset>-57785</wp:posOffset>
              </wp:positionV>
              <wp:extent cx="7488000" cy="0"/>
              <wp:effectExtent l="0" t="0" r="0" b="0"/>
              <wp:wrapNone/>
              <wp:docPr id="694803336" name="Connecteur droit 1"/>
              <wp:cNvGraphicFramePr/>
              <a:graphic xmlns:a="http://schemas.openxmlformats.org/drawingml/2006/main">
                <a:graphicData uri="http://schemas.microsoft.com/office/word/2010/wordprocessingShape">
                  <wps:wsp>
                    <wps:cNvCnPr/>
                    <wps:spPr>
                      <a:xfrm>
                        <a:off x="0" y="0"/>
                        <a:ext cx="7488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5FC41" id="Connecteur droit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5pt,-4.55pt" to="521.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" strokecolor="black [3213]" strokeweight=".5pt">
              <v:stroke joinstyle="miter"/>
            </v:line>
          </w:pict>
        </mc:Fallback>
      </mc:AlternateContent>
    </w:r>
    <w:r w:rsidR="00C84F67">
      <w:fldChar w:fldCharType="begin"/>
    </w:r>
    <w:r w:rsidR="00C84F67">
      <w:instrText xml:space="preserve"> FILESIZE  \# "# ##0" \* Arabic \k  \* MERGEFORMAT </w:instrText>
    </w:r>
    <w:r w:rsidR="00C84F67">
      <w:fldChar w:fldCharType="separate"/>
    </w:r>
    <w:r w:rsidR="00C84F67">
      <w:rPr>
        <w:noProof/>
      </w:rPr>
      <w:t>55</w:t>
    </w:r>
    <w:r w:rsidR="00C84F67">
      <w:fldChar w:fldCharType="end"/>
    </w:r>
    <w:r w:rsidR="00C84F67">
      <w:t xml:space="preserve"> Ko</w:t>
    </w:r>
    <w:r w:rsidR="00C84F67">
      <w:ptab w:relativeTo="margin" w:alignment="center" w:leader="none"/>
    </w:r>
    <w:r w:rsidR="00C84F67">
      <w:fldChar w:fldCharType="begin"/>
    </w:r>
    <w:r w:rsidR="00C84F67">
      <w:instrText xml:space="preserve"> FILESIZE  \# "# ##0" \* Arabic \m  \* MERGEFORMAT </w:instrText>
    </w:r>
    <w:r w:rsidR="00C84F67">
      <w:fldChar w:fldCharType="separate"/>
    </w:r>
    <w:r w:rsidR="00C84F67">
      <w:rPr>
        <w:noProof/>
      </w:rPr>
      <w:t>0</w:t>
    </w:r>
    <w:r w:rsidR="00C84F67">
      <w:fldChar w:fldCharType="end"/>
    </w:r>
    <w:r w:rsidR="00C84F67">
      <w:t xml:space="preserve"> Mo</w:t>
    </w:r>
    <w:r w:rsidR="00C84F67">
      <w:ptab w:relativeTo="margin" w:alignment="right" w:leader="none"/>
    </w:r>
    <w:r w:rsidR="00C84F67">
      <w:t xml:space="preserve">Mise à jour : </w:t>
    </w:r>
    <w:r w:rsidR="00C84F67">
      <w:fldChar w:fldCharType="begin"/>
    </w:r>
    <w:r w:rsidR="00C84F67">
      <w:instrText xml:space="preserve"> SAVEDATE  \@ "dd/MM/yyyy HH:mm"  \* MERGEFORMAT </w:instrText>
    </w:r>
    <w:r w:rsidR="00C84F67">
      <w:fldChar w:fldCharType="separate"/>
    </w:r>
    <w:r w:rsidR="00941FC0">
      <w:rPr>
        <w:noProof/>
      </w:rPr>
      <w:t>29/07/2026 19:20</w:t>
    </w:r>
    <w:r w:rsidR="00C84F6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0947" w14:textId="77777777" w:rsidR="00E334F3" w:rsidRDefault="00E334F3" w:rsidP="007E4123">
      <w:pPr>
        <w:spacing w:after="0" w:line="240" w:lineRule="auto"/>
      </w:pPr>
      <w:r>
        <w:separator/>
      </w:r>
    </w:p>
  </w:footnote>
  <w:footnote w:type="continuationSeparator" w:id="0">
    <w:p w14:paraId="00CB947C" w14:textId="77777777" w:rsidR="00E334F3" w:rsidRDefault="00E334F3" w:rsidP="007E4123">
      <w:pPr>
        <w:spacing w:after="0" w:line="240" w:lineRule="auto"/>
      </w:pPr>
      <w:r>
        <w:continuationSeparator/>
      </w:r>
    </w:p>
  </w:footnote>
  <w:footnote w:id="1">
    <w:p w14:paraId="097398C9" w14:textId="534F53C0" w:rsidR="00A66D7B" w:rsidRPr="00EA19DC" w:rsidRDefault="00A66D7B">
      <w:pPr>
        <w:pStyle w:val="Notedebasdepage"/>
        <w:rPr>
          <w:lang w:val="en-US"/>
        </w:rPr>
      </w:pPr>
      <w:r>
        <w:rPr>
          <w:rStyle w:val="Appelnotedebasdep"/>
        </w:rPr>
        <w:footnoteRef/>
      </w:r>
      <w:r w:rsidRPr="00EA19DC">
        <w:rPr>
          <w:lang w:val="en-US"/>
        </w:rPr>
        <w:t xml:space="preserve"> Frameworks </w:t>
      </w:r>
    </w:p>
  </w:footnote>
  <w:footnote w:id="2">
    <w:p w14:paraId="7A1C7368" w14:textId="543BC40C" w:rsidR="00A66D7B" w:rsidRPr="00EA19DC" w:rsidRDefault="00A66D7B" w:rsidP="00913AAB">
      <w:pPr>
        <w:pStyle w:val="Notedebasdepage"/>
        <w:rPr>
          <w:lang w:val="en-US"/>
        </w:rPr>
      </w:pPr>
      <w:r>
        <w:rPr>
          <w:rStyle w:val="Appelnotedebasdep"/>
        </w:rPr>
        <w:footnoteRef/>
      </w:r>
      <w:r w:rsidRPr="00EA19DC">
        <w:rPr>
          <w:lang w:val="en-US"/>
        </w:rPr>
        <w:t xml:space="preserve"> www.linkedin.com/in/djamel-chabane-290904121</w:t>
      </w:r>
    </w:p>
  </w:footnote>
  <w:footnote w:id="3">
    <w:p w14:paraId="3FEB82C7" w14:textId="7AF997A6" w:rsidR="00913AAB" w:rsidRDefault="00913AAB">
      <w:pPr>
        <w:pStyle w:val="Notedebasdepage"/>
      </w:pPr>
      <w:r>
        <w:rPr>
          <w:rStyle w:val="Appelnotedebasdep"/>
        </w:rPr>
        <w:footnoteRef/>
      </w:r>
      <w:r>
        <w:t xml:space="preserve"> </w:t>
      </w:r>
      <w:r w:rsidRPr="00913AAB">
        <w:t>https://github.com/Djamelikra</w:t>
      </w:r>
    </w:p>
    <w:p w14:paraId="1D85C75A" w14:textId="77777777" w:rsidR="00913AAB" w:rsidRDefault="00913AAB">
      <w:pPr>
        <w:pStyle w:val="Notedebasdepage"/>
      </w:pPr>
    </w:p>
  </w:footnote>
  <w:footnote w:id="4">
    <w:p w14:paraId="3D93C840" w14:textId="194C7E34" w:rsidR="00EA19DC" w:rsidRDefault="00EA19DC">
      <w:pPr>
        <w:pStyle w:val="Notedebasdepage"/>
      </w:pPr>
      <w:r>
        <w:rPr>
          <w:rStyle w:val="Appelnotedebasdep"/>
        </w:rPr>
        <w:footnoteRef/>
      </w:r>
      <w:r>
        <w:t xml:space="preserve"> </w:t>
      </w:r>
      <w:proofErr w:type="gramStart"/>
      <w:r>
        <w:t>Et</w:t>
      </w:r>
      <w:proofErr w:type="gramEnd"/>
      <w:r>
        <w:t xml:space="preserve"> bien réelle !</w:t>
      </w:r>
    </w:p>
  </w:footnote>
  <w:footnote w:id="5">
    <w:p w14:paraId="5FB30359" w14:textId="4086191A" w:rsidR="00EA19DC" w:rsidRPr="00EA19DC" w:rsidRDefault="00EA19DC">
      <w:pPr>
        <w:pStyle w:val="Notedebasdepage"/>
      </w:pPr>
      <w:r>
        <w:rPr>
          <w:rStyle w:val="Appelnotedebasdep"/>
        </w:rPr>
        <w:footnoteRef/>
      </w:r>
      <w:r w:rsidRPr="00EA19DC">
        <w:t xml:space="preserve"> Comme les Python </w:t>
      </w:r>
      <w:proofErr w:type="spellStart"/>
      <w:r w:rsidRPr="00EA19DC">
        <w:t>Enhancement</w:t>
      </w:r>
      <w:proofErr w:type="spellEnd"/>
      <w:r w:rsidRPr="00EA19DC">
        <w:t xml:space="preserve"> </w:t>
      </w:r>
      <w:proofErr w:type="spellStart"/>
      <w:r w:rsidRPr="00EA19DC">
        <w:t>Proposals</w:t>
      </w:r>
      <w:proofErr w:type="spellEnd"/>
      <w:r w:rsidRPr="00EA19DC">
        <w:t xml:space="preserve"> (</w:t>
      </w:r>
      <w:proofErr w:type="spellStart"/>
      <w:r w:rsidRPr="00EA19DC">
        <w:t>PEPs</w:t>
      </w:r>
      <w:proofErr w:type="spellEnd"/>
      <w:r w:rsidRPr="00EA19DC">
        <w:t>)</w:t>
      </w:r>
    </w:p>
  </w:footnote>
  <w:footnote w:id="6">
    <w:p w14:paraId="66E55F70" w14:textId="787C5970" w:rsidR="00EA19DC" w:rsidRDefault="00EA19DC">
      <w:pPr>
        <w:pStyle w:val="Notedebasdepage"/>
      </w:pPr>
      <w:r>
        <w:rPr>
          <w:rStyle w:val="Appelnotedebasdep"/>
        </w:rPr>
        <w:footnoteRef/>
      </w:r>
      <w:r>
        <w:t xml:space="preserve"> Où les </w:t>
      </w:r>
      <w:r w:rsidRPr="00EA19DC">
        <w:t xml:space="preserve">JEP (Java </w:t>
      </w:r>
      <w:proofErr w:type="spellStart"/>
      <w:r w:rsidRPr="00EA19DC">
        <w:t>Enhancement</w:t>
      </w:r>
      <w:proofErr w:type="spellEnd"/>
      <w:r w:rsidRPr="00EA19DC">
        <w:t xml:space="preserve"> </w:t>
      </w:r>
      <w:proofErr w:type="spellStart"/>
      <w:r w:rsidRPr="00EA19DC">
        <w:t>Proposal</w:t>
      </w:r>
      <w:proofErr w:type="spellEnd"/>
      <w:r w:rsidRPr="00EA19DC">
        <w:t>)</w:t>
      </w:r>
    </w:p>
  </w:footnote>
  <w:footnote w:id="7">
    <w:p w14:paraId="587AA3A9" w14:textId="5B09075D" w:rsidR="009C2C96" w:rsidRDefault="009C2C96">
      <w:pPr>
        <w:pStyle w:val="Notedebasdepage"/>
      </w:pPr>
      <w:r>
        <w:rPr>
          <w:rStyle w:val="Appelnotedebasdep"/>
        </w:rPr>
        <w:footnoteRef/>
      </w:r>
      <w:r>
        <w:t xml:space="preserve"> Repositories ou dépôts.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3020"/>
      <w:gridCol w:w="3021"/>
      <w:gridCol w:w="3021"/>
    </w:tblGrid>
    <w:tr w:rsidR="006D3E32" w14:paraId="2A7C5FAE" w14:textId="77777777" w:rsidTr="006D3E32">
      <w:trPr>
        <w:trHeight w:val="150"/>
      </w:trPr>
      <w:tc>
        <w:tcPr>
          <w:tcW w:w="3020" w:type="dxa"/>
        </w:tcPr>
        <w:p w14:paraId="46060A8B" w14:textId="77777777" w:rsidR="006D3E32" w:rsidRPr="008F4D32" w:rsidRDefault="008F4D32">
          <w:pPr>
            <w:pStyle w:val="En-tte"/>
            <w:rPr>
              <w:b/>
              <w:bCs/>
            </w:rPr>
          </w:pPr>
          <w:r w:rsidRPr="008F4D32">
            <w:rPr>
              <w:b/>
              <w:bCs/>
              <w:sz w:val="24"/>
              <w:szCs w:val="24"/>
            </w:rPr>
            <w:t xml:space="preserve">Sujet : IA </w:t>
          </w:r>
        </w:p>
      </w:tc>
      <w:tc>
        <w:tcPr>
          <w:tcW w:w="3021" w:type="dxa"/>
        </w:tcPr>
        <w:p w14:paraId="70CF5A86" w14:textId="77777777" w:rsidR="006D3E32" w:rsidRPr="006D3E32" w:rsidRDefault="006D3E32">
          <w:pPr>
            <w:pStyle w:val="En-tte"/>
          </w:pPr>
          <w:r w:rsidRPr="006D3E32">
            <w:rPr>
              <w:sz w:val="36"/>
              <w:szCs w:val="36"/>
            </w:rPr>
            <w:t>Verbatim</w:t>
          </w:r>
        </w:p>
      </w:tc>
      <w:tc>
        <w:tcPr>
          <w:tcW w:w="3021" w:type="dxa"/>
        </w:tcPr>
        <w:p w14:paraId="5DD0B353" w14:textId="77777777" w:rsidR="006D3E32" w:rsidRDefault="006D3E32" w:rsidP="006D3E32">
          <w:pPr>
            <w:pStyle w:val="En-tte"/>
          </w:pPr>
          <w:hyperlink r:id="rId1" w:history="1">
            <w:r w:rsidRPr="00A47559">
              <w:rPr>
                <w:rStyle w:val="Lienhypertexte"/>
              </w:rPr>
              <w:t>https://skillsbuild.org/</w:t>
            </w:r>
          </w:hyperlink>
        </w:p>
      </w:tc>
    </w:tr>
    <w:tr w:rsidR="006D3E32" w14:paraId="78947E07" w14:textId="77777777" w:rsidTr="006D3E32">
      <w:trPr>
        <w:trHeight w:val="150"/>
      </w:trPr>
      <w:tc>
        <w:tcPr>
          <w:tcW w:w="3020" w:type="dxa"/>
        </w:tcPr>
        <w:p w14:paraId="006F589A" w14:textId="77777777" w:rsidR="006D3E32" w:rsidRPr="006D3E32" w:rsidRDefault="008F4D32">
          <w:pPr>
            <w:pStyle w:val="En-tte"/>
          </w:pPr>
          <w:r w:rsidRPr="006D3E32">
            <w:t>22/05/2026</w:t>
          </w:r>
        </w:p>
      </w:tc>
      <w:tc>
        <w:tcPr>
          <w:tcW w:w="3021" w:type="dxa"/>
        </w:tcPr>
        <w:p w14:paraId="4AA6BCE0" w14:textId="77777777" w:rsidR="006D3E32" w:rsidRPr="006D3E32" w:rsidRDefault="006D3E32">
          <w:pPr>
            <w:pStyle w:val="En-tte"/>
            <w:rPr>
              <w:sz w:val="32"/>
              <w:szCs w:val="32"/>
            </w:rPr>
          </w:pPr>
          <w:r w:rsidRPr="006D3E32">
            <w:rPr>
              <w:sz w:val="32"/>
              <w:szCs w:val="32"/>
            </w:rPr>
            <w:t>I</w:t>
          </w:r>
          <w:r>
            <w:rPr>
              <w:sz w:val="32"/>
              <w:szCs w:val="32"/>
            </w:rPr>
            <w:t xml:space="preserve">BM </w:t>
          </w:r>
          <w:r w:rsidRPr="006D3E32">
            <w:rPr>
              <w:sz w:val="32"/>
              <w:szCs w:val="32"/>
            </w:rPr>
            <w:t>Skills</w:t>
          </w:r>
          <w:r>
            <w:rPr>
              <w:sz w:val="32"/>
              <w:szCs w:val="32"/>
            </w:rPr>
            <w:t>B</w:t>
          </w:r>
          <w:r w:rsidRPr="006D3E32">
            <w:rPr>
              <w:sz w:val="32"/>
              <w:szCs w:val="32"/>
            </w:rPr>
            <w:t>uild</w:t>
          </w:r>
        </w:p>
      </w:tc>
      <w:tc>
        <w:tcPr>
          <w:tcW w:w="3021" w:type="dxa"/>
        </w:tcPr>
        <w:p w14:paraId="79A8A84D" w14:textId="77777777" w:rsidR="006D3E32" w:rsidRDefault="006D3E32" w:rsidP="006D3E32">
          <w:pPr>
            <w:pStyle w:val="En-tte"/>
            <w:rPr>
              <w:noProof/>
            </w:rPr>
          </w:pPr>
          <w:r>
            <w:t xml:space="preserve">Pages : </w:t>
          </w:r>
          <w:fldSimple w:instr=" NUMPAGES  \* Arabic  \* MERGEFORMAT ">
            <w:r>
              <w:rPr>
                <w:noProof/>
              </w:rPr>
              <w:t>1</w:t>
            </w:r>
          </w:fldSimple>
        </w:p>
        <w:p w14:paraId="564D8FDA" w14:textId="77777777" w:rsidR="001F55B4" w:rsidRDefault="001F55B4" w:rsidP="006D3E32">
          <w:pPr>
            <w:pStyle w:val="En-tte"/>
          </w:pPr>
          <w:r>
            <w:rPr>
              <w:noProof/>
            </w:rPr>
            <w:t xml:space="preserve">Lignes : </w:t>
          </w:r>
          <w:r>
            <w:rPr>
              <w:noProof/>
            </w:rPr>
            <w:fldChar w:fldCharType="begin"/>
          </w:r>
          <w:r>
            <w:rPr>
              <w:noProof/>
            </w:rPr>
            <w:instrText xml:space="preserve"> DOCPROPERTY  Lines  \* MERGEFORMAT </w:instrText>
          </w:r>
          <w:r>
            <w:rPr>
              <w:noProof/>
            </w:rPr>
            <w:fldChar w:fldCharType="separate"/>
          </w:r>
          <w:r w:rsidR="001F7940">
            <w:rPr>
              <w:noProof/>
            </w:rPr>
            <w:t>16</w:t>
          </w:r>
          <w:r>
            <w:rPr>
              <w:noProof/>
            </w:rPr>
            <w:fldChar w:fldCharType="end"/>
          </w:r>
        </w:p>
      </w:tc>
    </w:tr>
    <w:tr w:rsidR="005B275A" w14:paraId="1A48EE38" w14:textId="77777777" w:rsidTr="005B275A">
      <w:trPr>
        <w:trHeight w:val="84"/>
      </w:trPr>
      <w:tc>
        <w:tcPr>
          <w:tcW w:w="3020" w:type="dxa"/>
          <w:vMerge w:val="restart"/>
        </w:tcPr>
        <w:p w14:paraId="73B3B898" w14:textId="0AF0A35B" w:rsidR="005B275A" w:rsidRDefault="005B275A" w:rsidP="00C57226">
          <w:pPr>
            <w:pStyle w:val="En-tte"/>
          </w:pPr>
          <w:r>
            <w:fldChar w:fldCharType="begin"/>
          </w:r>
          <w:r>
            <w:instrText xml:space="preserve"> TIME \@ "dd/MM/yyyy HH:mm" </w:instrText>
          </w:r>
          <w:r>
            <w:fldChar w:fldCharType="separate"/>
          </w:r>
          <w:r w:rsidR="00941FC0">
            <w:rPr>
              <w:noProof/>
            </w:rPr>
            <w:t>29/07/2026 19:22</w:t>
          </w:r>
          <w:r>
            <w:fldChar w:fldCharType="end"/>
          </w:r>
        </w:p>
      </w:tc>
      <w:sdt>
        <w:sdtPr>
          <w:alias w:val="Title"/>
          <w:tag w:val=""/>
          <w:id w:val="-1536417139"/>
          <w:dataBinding w:prefixMappings="xmlns:ns0='http://purl.org/dc/elements/1.1/' xmlns:ns1='http://schemas.openxmlformats.org/package/2006/metadata/core-properties' " w:xpath="/ns1:coreProperties[1]/ns0:title[1]" w:storeItemID="{6C3C8BC8-F283-45AE-878A-BAB7291924A1}"/>
          <w:text/>
        </w:sdtPr>
        <w:sdtContent>
          <w:tc>
            <w:tcPr>
              <w:tcW w:w="3021" w:type="dxa"/>
              <w:vMerge w:val="restart"/>
            </w:tcPr>
            <w:p w14:paraId="50BD8858" w14:textId="2BBC3D85" w:rsidR="005B275A" w:rsidRDefault="001F7940" w:rsidP="00C57226">
              <w:pPr>
                <w:pStyle w:val="En-tte"/>
              </w:pPr>
              <w:r>
                <w:t>Présentation des outils et des langages de données</w:t>
              </w:r>
            </w:p>
          </w:tc>
        </w:sdtContent>
      </w:sdt>
      <w:tc>
        <w:tcPr>
          <w:tcW w:w="3021" w:type="dxa"/>
        </w:tcPr>
        <w:p w14:paraId="12246BD1" w14:textId="77777777" w:rsidR="005B275A" w:rsidRDefault="005B275A" w:rsidP="00C57226">
          <w:pPr>
            <w:pStyle w:val="En-tte"/>
          </w:pPr>
          <w:r>
            <w:t xml:space="preserve">Mots : </w:t>
          </w:r>
          <w:fldSimple w:instr=" NUMWORDS  \* Arabic  \* MERGEFORMAT ">
            <w:r w:rsidR="001F7940">
              <w:rPr>
                <w:noProof/>
              </w:rPr>
              <w:t>25</w:t>
            </w:r>
          </w:fldSimple>
        </w:p>
      </w:tc>
    </w:tr>
    <w:tr w:rsidR="005B275A" w14:paraId="366A6D21" w14:textId="77777777" w:rsidTr="005B275A">
      <w:trPr>
        <w:trHeight w:val="84"/>
      </w:trPr>
      <w:tc>
        <w:tcPr>
          <w:tcW w:w="3020" w:type="dxa"/>
          <w:vMerge/>
        </w:tcPr>
        <w:p w14:paraId="7AE7A425" w14:textId="77777777" w:rsidR="005B275A" w:rsidRDefault="005B275A" w:rsidP="00C57226">
          <w:pPr>
            <w:pStyle w:val="En-tte"/>
          </w:pPr>
        </w:p>
      </w:tc>
      <w:tc>
        <w:tcPr>
          <w:tcW w:w="3021" w:type="dxa"/>
          <w:vMerge/>
        </w:tcPr>
        <w:p w14:paraId="23911C6D" w14:textId="77777777" w:rsidR="005B275A" w:rsidRDefault="005B275A" w:rsidP="00C57226">
          <w:pPr>
            <w:pStyle w:val="En-tte"/>
          </w:pPr>
        </w:p>
      </w:tc>
      <w:tc>
        <w:tcPr>
          <w:tcW w:w="3021" w:type="dxa"/>
        </w:tcPr>
        <w:p w14:paraId="10FC342D" w14:textId="77777777" w:rsidR="005B275A" w:rsidRDefault="005B275A" w:rsidP="00C57226">
          <w:pPr>
            <w:pStyle w:val="En-tte"/>
          </w:pPr>
          <w:r>
            <w:t xml:space="preserve">Caractères : </w:t>
          </w:r>
          <w:fldSimple w:instr=" NUMCHARS  \* Arabic  \* MERGEFORMAT ">
            <w:r w:rsidR="001F7940">
              <w:rPr>
                <w:noProof/>
              </w:rPr>
              <w:t>128</w:t>
            </w:r>
          </w:fldSimple>
        </w:p>
      </w:tc>
    </w:tr>
  </w:tbl>
  <w:p w14:paraId="2BE9491B" w14:textId="77777777" w:rsidR="00A55BE2" w:rsidRDefault="00A55B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772"/>
    <w:multiLevelType w:val="multilevel"/>
    <w:tmpl w:val="57A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970E0"/>
    <w:multiLevelType w:val="multilevel"/>
    <w:tmpl w:val="12663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46BE7"/>
    <w:multiLevelType w:val="multilevel"/>
    <w:tmpl w:val="73C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8F7950"/>
    <w:multiLevelType w:val="multilevel"/>
    <w:tmpl w:val="8DA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837B0"/>
    <w:multiLevelType w:val="multilevel"/>
    <w:tmpl w:val="211EF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BC63F3"/>
    <w:multiLevelType w:val="multilevel"/>
    <w:tmpl w:val="4DB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AD1C00"/>
    <w:multiLevelType w:val="multilevel"/>
    <w:tmpl w:val="D53C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5E0776"/>
    <w:multiLevelType w:val="multilevel"/>
    <w:tmpl w:val="CCD0C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C40EB4"/>
    <w:multiLevelType w:val="multilevel"/>
    <w:tmpl w:val="6E900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D75762"/>
    <w:multiLevelType w:val="multilevel"/>
    <w:tmpl w:val="1B46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565765"/>
    <w:multiLevelType w:val="hybridMultilevel"/>
    <w:tmpl w:val="EA6607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59773A4"/>
    <w:multiLevelType w:val="multilevel"/>
    <w:tmpl w:val="64D2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4039074">
    <w:abstractNumId w:val="4"/>
  </w:num>
  <w:num w:numId="2" w16cid:durableId="2079207980">
    <w:abstractNumId w:val="9"/>
  </w:num>
  <w:num w:numId="3" w16cid:durableId="820344631">
    <w:abstractNumId w:val="0"/>
  </w:num>
  <w:num w:numId="4" w16cid:durableId="2123836638">
    <w:abstractNumId w:val="6"/>
  </w:num>
  <w:num w:numId="5" w16cid:durableId="834762956">
    <w:abstractNumId w:val="10"/>
  </w:num>
  <w:num w:numId="6" w16cid:durableId="74523463">
    <w:abstractNumId w:val="11"/>
  </w:num>
  <w:num w:numId="7" w16cid:durableId="398329760">
    <w:abstractNumId w:val="3"/>
  </w:num>
  <w:num w:numId="8" w16cid:durableId="1976255448">
    <w:abstractNumId w:val="5"/>
  </w:num>
  <w:num w:numId="9" w16cid:durableId="944576908">
    <w:abstractNumId w:val="1"/>
  </w:num>
  <w:num w:numId="10" w16cid:durableId="1181428242">
    <w:abstractNumId w:val="7"/>
  </w:num>
  <w:num w:numId="11" w16cid:durableId="1969506203">
    <w:abstractNumId w:val="8"/>
  </w:num>
  <w:num w:numId="12" w16cid:durableId="1328828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940"/>
    <w:rsid w:val="0000041D"/>
    <w:rsid w:val="0004702B"/>
    <w:rsid w:val="000517A4"/>
    <w:rsid w:val="0005212D"/>
    <w:rsid w:val="00054D7D"/>
    <w:rsid w:val="00056A6F"/>
    <w:rsid w:val="00060DF7"/>
    <w:rsid w:val="00063730"/>
    <w:rsid w:val="000803BB"/>
    <w:rsid w:val="000D1126"/>
    <w:rsid w:val="000D59BF"/>
    <w:rsid w:val="000D7E5C"/>
    <w:rsid w:val="000E6C98"/>
    <w:rsid w:val="0011014A"/>
    <w:rsid w:val="001159C4"/>
    <w:rsid w:val="00137F13"/>
    <w:rsid w:val="001641A1"/>
    <w:rsid w:val="00190618"/>
    <w:rsid w:val="00196D1B"/>
    <w:rsid w:val="001E6C3B"/>
    <w:rsid w:val="001F55B4"/>
    <w:rsid w:val="001F779C"/>
    <w:rsid w:val="001F7940"/>
    <w:rsid w:val="00213613"/>
    <w:rsid w:val="00232DF8"/>
    <w:rsid w:val="0025293B"/>
    <w:rsid w:val="002603D1"/>
    <w:rsid w:val="00260DD3"/>
    <w:rsid w:val="00286374"/>
    <w:rsid w:val="00294AFC"/>
    <w:rsid w:val="003359AD"/>
    <w:rsid w:val="003474BA"/>
    <w:rsid w:val="003535D4"/>
    <w:rsid w:val="00375AE7"/>
    <w:rsid w:val="003D14B7"/>
    <w:rsid w:val="00413C7E"/>
    <w:rsid w:val="00444EE8"/>
    <w:rsid w:val="004B5B77"/>
    <w:rsid w:val="004D401F"/>
    <w:rsid w:val="004E4B6F"/>
    <w:rsid w:val="005A54D2"/>
    <w:rsid w:val="005A7261"/>
    <w:rsid w:val="005A729F"/>
    <w:rsid w:val="005B275A"/>
    <w:rsid w:val="005B6C70"/>
    <w:rsid w:val="005F7E27"/>
    <w:rsid w:val="0060267D"/>
    <w:rsid w:val="006275D9"/>
    <w:rsid w:val="00671736"/>
    <w:rsid w:val="0068437B"/>
    <w:rsid w:val="006C5D13"/>
    <w:rsid w:val="006D3E32"/>
    <w:rsid w:val="006D719A"/>
    <w:rsid w:val="006F6083"/>
    <w:rsid w:val="007205E4"/>
    <w:rsid w:val="007629BB"/>
    <w:rsid w:val="007A7E93"/>
    <w:rsid w:val="007B7F24"/>
    <w:rsid w:val="007C0A40"/>
    <w:rsid w:val="007E4123"/>
    <w:rsid w:val="008418DB"/>
    <w:rsid w:val="00854033"/>
    <w:rsid w:val="008B1B5D"/>
    <w:rsid w:val="008C1760"/>
    <w:rsid w:val="008C284B"/>
    <w:rsid w:val="008E4170"/>
    <w:rsid w:val="008F356B"/>
    <w:rsid w:val="008F4D32"/>
    <w:rsid w:val="00911A46"/>
    <w:rsid w:val="00913AAB"/>
    <w:rsid w:val="00941FC0"/>
    <w:rsid w:val="00944220"/>
    <w:rsid w:val="00970888"/>
    <w:rsid w:val="00972E7F"/>
    <w:rsid w:val="009C2C96"/>
    <w:rsid w:val="009C47DB"/>
    <w:rsid w:val="009C76A1"/>
    <w:rsid w:val="009D0398"/>
    <w:rsid w:val="009F1D8E"/>
    <w:rsid w:val="009F41A0"/>
    <w:rsid w:val="00A11AB5"/>
    <w:rsid w:val="00A17E70"/>
    <w:rsid w:val="00A55BE2"/>
    <w:rsid w:val="00A66D7B"/>
    <w:rsid w:val="00AD098E"/>
    <w:rsid w:val="00AF22C6"/>
    <w:rsid w:val="00AF7AFA"/>
    <w:rsid w:val="00B12090"/>
    <w:rsid w:val="00B271D3"/>
    <w:rsid w:val="00B90A5B"/>
    <w:rsid w:val="00BB191B"/>
    <w:rsid w:val="00BB25C4"/>
    <w:rsid w:val="00BC75FF"/>
    <w:rsid w:val="00BD04C1"/>
    <w:rsid w:val="00C57226"/>
    <w:rsid w:val="00C72306"/>
    <w:rsid w:val="00C84F67"/>
    <w:rsid w:val="00CA728B"/>
    <w:rsid w:val="00CC39A7"/>
    <w:rsid w:val="00CD0AC4"/>
    <w:rsid w:val="00CE1115"/>
    <w:rsid w:val="00CE5868"/>
    <w:rsid w:val="00D3611E"/>
    <w:rsid w:val="00D52A04"/>
    <w:rsid w:val="00D64151"/>
    <w:rsid w:val="00D72954"/>
    <w:rsid w:val="00D83AB7"/>
    <w:rsid w:val="00D93AC7"/>
    <w:rsid w:val="00DD68C2"/>
    <w:rsid w:val="00E334F3"/>
    <w:rsid w:val="00E369B0"/>
    <w:rsid w:val="00E674F6"/>
    <w:rsid w:val="00EA19DC"/>
    <w:rsid w:val="00EB60BE"/>
    <w:rsid w:val="00EC69EA"/>
    <w:rsid w:val="00EE752C"/>
    <w:rsid w:val="00F12045"/>
    <w:rsid w:val="00F62B4F"/>
    <w:rsid w:val="00F95789"/>
    <w:rsid w:val="00FA6123"/>
    <w:rsid w:val="00FC6901"/>
    <w:rsid w:val="00FD4686"/>
    <w:rsid w:val="00FE3D15"/>
    <w:rsid w:val="00FF1326"/>
    <w:rsid w:val="00FF4621"/>
    <w:rsid w:val="00FF62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5EC8D"/>
  <w15:chartTrackingRefBased/>
  <w15:docId w15:val="{BB3C6FBE-5662-4F47-8126-3918CEF6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E41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E41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E412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E412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E412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E41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41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41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41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4123"/>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rsid w:val="007E4123"/>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rsid w:val="007E4123"/>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rsid w:val="007E4123"/>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7E4123"/>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7E4123"/>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7E4123"/>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7E4123"/>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7E4123"/>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7E4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4123"/>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7E41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4123"/>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7E4123"/>
    <w:pPr>
      <w:spacing w:before="160"/>
      <w:jc w:val="center"/>
    </w:pPr>
    <w:rPr>
      <w:i/>
      <w:iCs/>
      <w:color w:val="404040" w:themeColor="text1" w:themeTint="BF"/>
    </w:rPr>
  </w:style>
  <w:style w:type="character" w:customStyle="1" w:styleId="CitationCar">
    <w:name w:val="Citation Car"/>
    <w:basedOn w:val="Policepardfaut"/>
    <w:link w:val="Citation"/>
    <w:uiPriority w:val="29"/>
    <w:rsid w:val="007E4123"/>
    <w:rPr>
      <w:i/>
      <w:iCs/>
      <w:color w:val="404040" w:themeColor="text1" w:themeTint="BF"/>
      <w:lang w:val="fr-FR"/>
    </w:rPr>
  </w:style>
  <w:style w:type="paragraph" w:styleId="Paragraphedeliste">
    <w:name w:val="List Paragraph"/>
    <w:basedOn w:val="Normal"/>
    <w:uiPriority w:val="34"/>
    <w:qFormat/>
    <w:rsid w:val="007E4123"/>
    <w:pPr>
      <w:ind w:left="720"/>
      <w:contextualSpacing/>
    </w:pPr>
  </w:style>
  <w:style w:type="character" w:styleId="Accentuationintense">
    <w:name w:val="Intense Emphasis"/>
    <w:basedOn w:val="Policepardfaut"/>
    <w:uiPriority w:val="21"/>
    <w:qFormat/>
    <w:rsid w:val="007E4123"/>
    <w:rPr>
      <w:i/>
      <w:iCs/>
      <w:color w:val="2F5496" w:themeColor="accent1" w:themeShade="BF"/>
    </w:rPr>
  </w:style>
  <w:style w:type="paragraph" w:styleId="Citationintense">
    <w:name w:val="Intense Quote"/>
    <w:basedOn w:val="Normal"/>
    <w:next w:val="Normal"/>
    <w:link w:val="CitationintenseCar"/>
    <w:uiPriority w:val="30"/>
    <w:qFormat/>
    <w:rsid w:val="007E4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E4123"/>
    <w:rPr>
      <w:i/>
      <w:iCs/>
      <w:color w:val="2F5496" w:themeColor="accent1" w:themeShade="BF"/>
      <w:lang w:val="fr-FR"/>
    </w:rPr>
  </w:style>
  <w:style w:type="character" w:styleId="Rfrenceintense">
    <w:name w:val="Intense Reference"/>
    <w:basedOn w:val="Policepardfaut"/>
    <w:uiPriority w:val="32"/>
    <w:qFormat/>
    <w:rsid w:val="007E4123"/>
    <w:rPr>
      <w:b/>
      <w:bCs/>
      <w:smallCaps/>
      <w:color w:val="2F5496" w:themeColor="accent1" w:themeShade="BF"/>
      <w:spacing w:val="5"/>
    </w:rPr>
  </w:style>
  <w:style w:type="paragraph" w:styleId="En-tte">
    <w:name w:val="header"/>
    <w:basedOn w:val="Normal"/>
    <w:link w:val="En-tteCar"/>
    <w:uiPriority w:val="99"/>
    <w:unhideWhenUsed/>
    <w:rsid w:val="007E4123"/>
    <w:pPr>
      <w:tabs>
        <w:tab w:val="center" w:pos="4536"/>
        <w:tab w:val="right" w:pos="9072"/>
      </w:tabs>
      <w:spacing w:after="0" w:line="240" w:lineRule="auto"/>
    </w:pPr>
  </w:style>
  <w:style w:type="character" w:customStyle="1" w:styleId="En-tteCar">
    <w:name w:val="En-tête Car"/>
    <w:basedOn w:val="Policepardfaut"/>
    <w:link w:val="En-tte"/>
    <w:uiPriority w:val="99"/>
    <w:rsid w:val="007E4123"/>
    <w:rPr>
      <w:lang w:val="fr-FR"/>
    </w:rPr>
  </w:style>
  <w:style w:type="paragraph" w:styleId="Pieddepage">
    <w:name w:val="footer"/>
    <w:basedOn w:val="Normal"/>
    <w:link w:val="PieddepageCar"/>
    <w:uiPriority w:val="99"/>
    <w:unhideWhenUsed/>
    <w:rsid w:val="007E41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4123"/>
    <w:rPr>
      <w:lang w:val="fr-FR"/>
    </w:rPr>
  </w:style>
  <w:style w:type="paragraph" w:styleId="En-ttedetabledesmatires">
    <w:name w:val="TOC Heading"/>
    <w:basedOn w:val="Titre1"/>
    <w:next w:val="Normal"/>
    <w:uiPriority w:val="39"/>
    <w:unhideWhenUsed/>
    <w:qFormat/>
    <w:rsid w:val="007E4123"/>
    <w:pPr>
      <w:spacing w:before="240" w:after="0"/>
      <w:outlineLvl w:val="9"/>
    </w:pPr>
    <w:rPr>
      <w:kern w:val="0"/>
      <w:sz w:val="32"/>
      <w:szCs w:val="32"/>
      <w:lang w:eastAsia="fr-FR"/>
    </w:rPr>
  </w:style>
  <w:style w:type="paragraph" w:styleId="TM1">
    <w:name w:val="toc 1"/>
    <w:basedOn w:val="Normal"/>
    <w:next w:val="Normal"/>
    <w:autoRedefine/>
    <w:uiPriority w:val="39"/>
    <w:unhideWhenUsed/>
    <w:rsid w:val="007E4123"/>
    <w:pPr>
      <w:spacing w:after="100"/>
    </w:pPr>
  </w:style>
  <w:style w:type="character" w:styleId="Lienhypertexte">
    <w:name w:val="Hyperlink"/>
    <w:basedOn w:val="Policepardfaut"/>
    <w:uiPriority w:val="99"/>
    <w:unhideWhenUsed/>
    <w:rsid w:val="007E4123"/>
    <w:rPr>
      <w:color w:val="0563C1" w:themeColor="hyperlink"/>
      <w:u w:val="single"/>
    </w:rPr>
  </w:style>
  <w:style w:type="table" w:styleId="Grilledutableau">
    <w:name w:val="Table Grid"/>
    <w:basedOn w:val="TableauNormal"/>
    <w:uiPriority w:val="39"/>
    <w:rsid w:val="00D83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C57226"/>
    <w:rPr>
      <w:color w:val="666666"/>
    </w:rPr>
  </w:style>
  <w:style w:type="character" w:styleId="Mentionnonrsolue">
    <w:name w:val="Unresolved Mention"/>
    <w:basedOn w:val="Policepardfaut"/>
    <w:uiPriority w:val="99"/>
    <w:semiHidden/>
    <w:unhideWhenUsed/>
    <w:rsid w:val="006D3E32"/>
    <w:rPr>
      <w:color w:val="605E5C"/>
      <w:shd w:val="clear" w:color="auto" w:fill="E1DFDD"/>
    </w:rPr>
  </w:style>
  <w:style w:type="paragraph" w:styleId="TM2">
    <w:name w:val="toc 2"/>
    <w:basedOn w:val="Normal"/>
    <w:next w:val="Normal"/>
    <w:autoRedefine/>
    <w:uiPriority w:val="39"/>
    <w:unhideWhenUsed/>
    <w:rsid w:val="007B7F24"/>
    <w:pPr>
      <w:spacing w:after="100"/>
      <w:ind w:left="220"/>
    </w:pPr>
  </w:style>
  <w:style w:type="paragraph" w:styleId="TM3">
    <w:name w:val="toc 3"/>
    <w:basedOn w:val="Normal"/>
    <w:next w:val="Normal"/>
    <w:autoRedefine/>
    <w:uiPriority w:val="39"/>
    <w:unhideWhenUsed/>
    <w:rsid w:val="007B7F24"/>
    <w:pPr>
      <w:spacing w:after="100"/>
      <w:ind w:left="440"/>
    </w:pPr>
  </w:style>
  <w:style w:type="paragraph" w:styleId="Notedebasdepage">
    <w:name w:val="footnote text"/>
    <w:basedOn w:val="Normal"/>
    <w:link w:val="NotedebasdepageCar"/>
    <w:uiPriority w:val="99"/>
    <w:semiHidden/>
    <w:unhideWhenUsed/>
    <w:rsid w:val="00A66D7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66D7B"/>
    <w:rPr>
      <w:sz w:val="20"/>
      <w:szCs w:val="20"/>
      <w:lang w:val="fr-FR"/>
    </w:rPr>
  </w:style>
  <w:style w:type="character" w:styleId="Appelnotedebasdep">
    <w:name w:val="footnote reference"/>
    <w:basedOn w:val="Policepardfaut"/>
    <w:uiPriority w:val="99"/>
    <w:semiHidden/>
    <w:unhideWhenUsed/>
    <w:rsid w:val="00A66D7B"/>
    <w:rPr>
      <w:vertAlign w:val="superscript"/>
    </w:rPr>
  </w:style>
  <w:style w:type="character" w:styleId="Lienhypertextesuivivisit">
    <w:name w:val="FollowedHyperlink"/>
    <w:basedOn w:val="Policepardfaut"/>
    <w:uiPriority w:val="99"/>
    <w:semiHidden/>
    <w:unhideWhenUsed/>
    <w:rsid w:val="00A66D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 TargetMode="External"/><Relationship Id="rId18" Type="http://schemas.openxmlformats.org/officeDocument/2006/relationships/hyperlink" Target="https://github.com/trending" TargetMode="External"/><Relationship Id="rId26" Type="http://schemas.openxmlformats.org/officeDocument/2006/relationships/hyperlink" Target="https://guidebook.theopensourceway.org/" TargetMode="External"/><Relationship Id="rId3" Type="http://schemas.openxmlformats.org/officeDocument/2006/relationships/styles" Target="styles.xml"/><Relationship Id="rId21" Type="http://schemas.openxmlformats.org/officeDocument/2006/relationships/hyperlink" Target="https://ibm.box.com/shared/static/e09ka2u5hrxww8ymcxmcwvtojdmvygk0.csv" TargetMode="External"/><Relationship Id="rId7" Type="http://schemas.openxmlformats.org/officeDocument/2006/relationships/endnotes" Target="endnotes.xml"/><Relationship Id="rId12" Type="http://schemas.openxmlformats.org/officeDocument/2006/relationships/hyperlink" Target="https://git-scm.com/" TargetMode="External"/><Relationship Id="rId17" Type="http://schemas.openxmlformats.org/officeDocument/2006/relationships/hyperlink" Target="https://github.com/topics" TargetMode="External"/><Relationship Id="rId25" Type="http://schemas.openxmlformats.org/officeDocument/2006/relationships/hyperlink" Target="https://docs.github.com/en" TargetMode="External"/><Relationship Id="rId2" Type="http://schemas.openxmlformats.org/officeDocument/2006/relationships/numbering" Target="numbering.xml"/><Relationship Id="rId16" Type="http://schemas.openxmlformats.org/officeDocument/2006/relationships/hyperlink" Target="https://github.com/explore" TargetMode="External"/><Relationship Id="rId20" Type="http://schemas.openxmlformats.org/officeDocument/2006/relationships/hyperlink" Target="https://docs.github.com/en/repositories/managing-your-repositorys-settings-and-features/customizing-your-repository/about-readm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join" TargetMode="External"/><Relationship Id="rId23" Type="http://schemas.openxmlformats.org/officeDocument/2006/relationships/image" Target="media/image4.png"/><Relationship Id="rId28" Type="http://schemas.openxmlformats.org/officeDocument/2006/relationships/image" Target="media/image7.png"/><Relationship Id="rId10" Type="http://schemas.openxmlformats.org/officeDocument/2006/relationships/hyperlink" Target="https://source.opennews.org/articles/what-i-learned-recreating-one-chart-using-24-tools/" TargetMode="External"/><Relationship Id="rId19" Type="http://schemas.openxmlformats.org/officeDocument/2006/relationships/hyperlink" Target="https://github.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 TargetMode="External"/><Relationship Id="rId22" Type="http://schemas.openxmlformats.org/officeDocument/2006/relationships/hyperlink" Target="https://ibm.box.com/shared/static/e09ka2u5hrxww8ymcxmcwvtojdmvygk0.csv" TargetMode="External"/><Relationship Id="rId27" Type="http://schemas.openxmlformats.org/officeDocument/2006/relationships/image" Target="media/image6.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skillsbuild.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jamel\Documents\Mod&#232;les%20Office%20personnalis&#233;s\Verbatim_IBM_SkillsBuild_V3.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4D631-F5AF-43DE-B6E1-83FBE8F6A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Verbatim_IBM_SkillsBuild_V3.dotx</Template>
  <TotalTime>102</TotalTime>
  <Pages>1</Pages>
  <Words>3592</Words>
  <Characters>19757</Characters>
  <Application>Microsoft Office Word</Application>
  <DocSecurity>0</DocSecurity>
  <Lines>164</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Présentation des outils et des langages de données</vt:lpstr>
      <vt:lpstr>Titre du verbatim</vt:lpstr>
    </vt:vector>
  </TitlesOfParts>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des outils et des langages de données</dc:title>
  <dc:subject/>
  <dc:creator>Djamel</dc:creator>
  <cp:keywords/>
  <dc:description/>
  <cp:lastModifiedBy>Djamel</cp:lastModifiedBy>
  <cp:revision>29</cp:revision>
  <dcterms:created xsi:type="dcterms:W3CDTF">2026-07-29T15:15:00Z</dcterms:created>
  <dcterms:modified xsi:type="dcterms:W3CDTF">2026-07-29T18:23:00Z</dcterms:modified>
</cp:coreProperties>
</file>